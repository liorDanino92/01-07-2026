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BE1EE" w14:textId="77777777" w:rsidR="009E60C6" w:rsidRPr="009A4717" w:rsidRDefault="009E60C6" w:rsidP="00ED6A1F">
      <w:pPr>
        <w:tabs>
          <w:tab w:val="left" w:pos="0"/>
        </w:tabs>
        <w:spacing w:line="360" w:lineRule="auto"/>
        <w:ind w:left="-625"/>
        <w:rPr>
          <w:rFonts w:ascii="David" w:hAnsi="David" w:cs="David"/>
          <w:color w:val="00591A"/>
          <w:rtl/>
        </w:rPr>
      </w:pPr>
    </w:p>
    <w:p w14:paraId="6120AD22" w14:textId="77777777" w:rsidR="0046624D" w:rsidRDefault="0046624D" w:rsidP="00B2207E">
      <w:pPr>
        <w:tabs>
          <w:tab w:val="left" w:pos="0"/>
        </w:tabs>
        <w:spacing w:line="360" w:lineRule="auto"/>
        <w:ind w:left="-625"/>
        <w:jc w:val="center"/>
        <w:rPr>
          <w:rFonts w:ascii="David" w:hAnsi="David" w:cs="David"/>
          <w:b/>
          <w:bCs/>
          <w:rtl/>
        </w:rPr>
      </w:pPr>
    </w:p>
    <w:p w14:paraId="146C545B" w14:textId="129842AD" w:rsidR="0046624D" w:rsidRPr="00503718" w:rsidRDefault="00212B32" w:rsidP="00B2207E">
      <w:pPr>
        <w:tabs>
          <w:tab w:val="left" w:pos="0"/>
        </w:tabs>
        <w:spacing w:line="360" w:lineRule="auto"/>
        <w:ind w:left="-625"/>
        <w:jc w:val="center"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>3</w:t>
      </w:r>
      <w:r w:rsidRPr="00503718">
        <w:rPr>
          <w:rFonts w:ascii="David" w:hAnsi="David" w:cs="David"/>
          <w:b/>
          <w:bCs/>
          <w:rtl/>
        </w:rPr>
        <w:t>. הכנת תוכנית עבודה להמשך פיתוח הפרויקט</w:t>
      </w:r>
    </w:p>
    <w:p w14:paraId="5DC058E4" w14:textId="781720AD" w:rsidR="0046624D" w:rsidRPr="00503718" w:rsidRDefault="0046624D" w:rsidP="0046624D">
      <w:pPr>
        <w:tabs>
          <w:tab w:val="left" w:pos="0"/>
        </w:tabs>
        <w:spacing w:line="360" w:lineRule="auto"/>
        <w:ind w:left="-625"/>
        <w:jc w:val="center"/>
        <w:rPr>
          <w:rFonts w:ascii="David" w:hAnsi="David" w:cs="David"/>
          <w:b/>
          <w:bCs/>
          <w:rtl/>
        </w:rPr>
      </w:pPr>
    </w:p>
    <w:p w14:paraId="2AE81981" w14:textId="77777777" w:rsidR="00D05CEB" w:rsidRPr="00503718" w:rsidRDefault="00D05CEB" w:rsidP="00D05CEB">
      <w:pPr>
        <w:tabs>
          <w:tab w:val="left" w:pos="0"/>
        </w:tabs>
        <w:spacing w:line="360" w:lineRule="auto"/>
        <w:ind w:left="-625"/>
        <w:rPr>
          <w:rFonts w:ascii="David" w:hAnsi="David" w:cs="David"/>
          <w:b/>
          <w:bCs/>
          <w:rtl/>
        </w:rPr>
      </w:pPr>
    </w:p>
    <w:p w14:paraId="685650F5" w14:textId="77777777" w:rsidR="00C11610" w:rsidRPr="00503718" w:rsidRDefault="00D05CEB" w:rsidP="00C11610">
      <w:pPr>
        <w:tabs>
          <w:tab w:val="left" w:pos="0"/>
        </w:tabs>
        <w:spacing w:line="360" w:lineRule="auto"/>
        <w:ind w:left="-625"/>
        <w:rPr>
          <w:rFonts w:ascii="David" w:hAnsi="David" w:cs="David"/>
          <w:b/>
          <w:bCs/>
          <w:rtl/>
        </w:rPr>
      </w:pPr>
      <w:r w:rsidRPr="00503718">
        <w:rPr>
          <w:rFonts w:ascii="David" w:hAnsi="David" w:cs="David"/>
          <w:b/>
          <w:bCs/>
          <w:rtl/>
        </w:rPr>
        <w:t>מטרת שלב זה:</w:t>
      </w:r>
    </w:p>
    <w:p w14:paraId="4F725491" w14:textId="77777777" w:rsidR="00106F9C" w:rsidRPr="00503718" w:rsidRDefault="00106F9C" w:rsidP="00106F9C">
      <w:pPr>
        <w:tabs>
          <w:tab w:val="left" w:pos="0"/>
        </w:tabs>
        <w:spacing w:line="360" w:lineRule="auto"/>
        <w:ind w:left="-625"/>
        <w:rPr>
          <w:rFonts w:ascii="David" w:hAnsi="David" w:cs="David"/>
          <w:rtl/>
          <w:lang w:val="en-GB"/>
        </w:rPr>
      </w:pPr>
      <w:r w:rsidRPr="00503718">
        <w:rPr>
          <w:rFonts w:ascii="David" w:hAnsi="David" w:cs="David"/>
          <w:rtl/>
          <w:lang w:val="en-GB"/>
        </w:rPr>
        <w:t xml:space="preserve">לאחר פיתוח אב הטיפוס של המערכת, עליכם להכין תוכנית עבודה מסודרת להמשך פיתוח הפרויקט. פיתוח הפרויקט ייעשה בגישת </w:t>
      </w:r>
      <w:r w:rsidRPr="00503718">
        <w:rPr>
          <w:rFonts w:ascii="David" w:hAnsi="David" w:cs="David"/>
          <w:lang w:val="en-GB"/>
        </w:rPr>
        <w:t>Agile</w:t>
      </w:r>
      <w:r w:rsidRPr="00503718">
        <w:rPr>
          <w:rFonts w:ascii="David" w:hAnsi="David" w:cs="David"/>
          <w:rtl/>
          <w:lang w:val="en-GB"/>
        </w:rPr>
        <w:t xml:space="preserve">, באופן מצטבר </w:t>
      </w:r>
      <w:proofErr w:type="spellStart"/>
      <w:r w:rsidRPr="00503718">
        <w:rPr>
          <w:rFonts w:ascii="David" w:hAnsi="David" w:cs="David"/>
          <w:rtl/>
          <w:lang w:val="en-GB"/>
        </w:rPr>
        <w:t>ואיטרטיבי</w:t>
      </w:r>
      <w:proofErr w:type="spellEnd"/>
      <w:r w:rsidRPr="00503718">
        <w:rPr>
          <w:rFonts w:ascii="David" w:hAnsi="David" w:cs="David"/>
          <w:rtl/>
          <w:lang w:val="en-GB"/>
        </w:rPr>
        <w:t>. המשך פיתוח הפרויקט יתבצע במחזורי פיתוח קצרי טווח באופן שיאפשר לצוות הפרויקט להסתגל לאתגרים כאשר הם מתעוררים ולמנחה לעקוב אחר השינויים באופן רצוף.</w:t>
      </w:r>
    </w:p>
    <w:p w14:paraId="70232FE4" w14:textId="3C4CD8B3" w:rsidR="00106F9C" w:rsidRPr="00503718" w:rsidRDefault="00106F9C" w:rsidP="00106F9C">
      <w:pPr>
        <w:tabs>
          <w:tab w:val="left" w:pos="0"/>
        </w:tabs>
        <w:spacing w:line="360" w:lineRule="auto"/>
        <w:ind w:left="-625"/>
        <w:rPr>
          <w:rFonts w:ascii="David" w:hAnsi="David" w:cs="David"/>
          <w:rtl/>
          <w:lang w:val="en-GB"/>
        </w:rPr>
      </w:pPr>
      <w:r w:rsidRPr="00503718">
        <w:rPr>
          <w:rFonts w:ascii="David" w:hAnsi="David" w:cs="David"/>
          <w:rtl/>
          <w:lang w:val="en-GB"/>
        </w:rPr>
        <w:t>בחלק זה של הפרויקט עליכם להגיש למנחה תוכנית עבודה מסודרת. תוכנית העבודה תחולק ל</w:t>
      </w:r>
      <w:r w:rsidR="00A04994" w:rsidRPr="00503718">
        <w:rPr>
          <w:rFonts w:ascii="David" w:hAnsi="David" w:cs="David"/>
          <w:rtl/>
          <w:lang w:val="en-GB"/>
        </w:rPr>
        <w:t>מספר</w:t>
      </w:r>
      <w:r w:rsidRPr="00503718">
        <w:rPr>
          <w:rFonts w:ascii="David" w:hAnsi="David" w:cs="David"/>
          <w:rtl/>
          <w:lang w:val="en-GB"/>
        </w:rPr>
        <w:t xml:space="preserve"> </w:t>
      </w:r>
      <w:proofErr w:type="spellStart"/>
      <w:r w:rsidRPr="00503718">
        <w:rPr>
          <w:rFonts w:ascii="David" w:hAnsi="David" w:cs="David"/>
          <w:rtl/>
          <w:lang w:val="en-GB"/>
        </w:rPr>
        <w:t>איטרציות</w:t>
      </w:r>
      <w:proofErr w:type="spellEnd"/>
      <w:r w:rsidRPr="00503718">
        <w:rPr>
          <w:rFonts w:ascii="David" w:hAnsi="David" w:cs="David"/>
          <w:rtl/>
          <w:lang w:val="en-GB"/>
        </w:rPr>
        <w:t xml:space="preserve"> סה"כ. עליכם להגדיר אילו חלקים של הפרויקט תפתחו בכל </w:t>
      </w:r>
      <w:proofErr w:type="spellStart"/>
      <w:r w:rsidRPr="00503718">
        <w:rPr>
          <w:rFonts w:ascii="David" w:hAnsi="David" w:cs="David"/>
          <w:rtl/>
          <w:lang w:val="en-GB"/>
        </w:rPr>
        <w:t>איטרציה</w:t>
      </w:r>
      <w:proofErr w:type="spellEnd"/>
      <w:r w:rsidRPr="00503718">
        <w:rPr>
          <w:rFonts w:ascii="David" w:hAnsi="David" w:cs="David"/>
          <w:rtl/>
          <w:lang w:val="en-GB"/>
        </w:rPr>
        <w:t xml:space="preserve">. עליכם להכין מסמך מסודר המגדיר מהי חלוקת המשימות ומהם לוחות הזמנים. </w:t>
      </w:r>
      <w:r w:rsidR="002E06FA" w:rsidRPr="00503718">
        <w:rPr>
          <w:rFonts w:ascii="David" w:hAnsi="David" w:cs="David"/>
          <w:rtl/>
          <w:lang w:val="en-GB"/>
        </w:rPr>
        <w:t xml:space="preserve">הוסיפו </w:t>
      </w:r>
      <w:r w:rsidRPr="00503718">
        <w:rPr>
          <w:rFonts w:ascii="David" w:hAnsi="David" w:cs="David"/>
          <w:rtl/>
          <w:lang w:val="en-GB"/>
        </w:rPr>
        <w:t xml:space="preserve">תרשים </w:t>
      </w:r>
      <w:r w:rsidRPr="00503718">
        <w:rPr>
          <w:rFonts w:ascii="David" w:hAnsi="David" w:cs="David"/>
          <w:lang w:val="en-GB"/>
        </w:rPr>
        <w:t>Gantt</w:t>
      </w:r>
      <w:r w:rsidRPr="00503718">
        <w:rPr>
          <w:rFonts w:ascii="David" w:hAnsi="David" w:cs="David"/>
          <w:rtl/>
          <w:lang w:val="en-GB"/>
        </w:rPr>
        <w:t>.</w:t>
      </w:r>
    </w:p>
    <w:p w14:paraId="02EF74E2" w14:textId="1CB64C33" w:rsidR="00BC5176" w:rsidRPr="00503718" w:rsidRDefault="00BC5176" w:rsidP="00C11610">
      <w:pPr>
        <w:tabs>
          <w:tab w:val="left" w:pos="0"/>
        </w:tabs>
        <w:bidi w:val="0"/>
        <w:spacing w:line="360" w:lineRule="auto"/>
        <w:ind w:left="-625"/>
        <w:rPr>
          <w:rFonts w:ascii="David" w:hAnsi="David" w:cs="David"/>
          <w:b/>
          <w:bCs/>
        </w:rPr>
      </w:pPr>
    </w:p>
    <w:p w14:paraId="4FDCB477" w14:textId="7BD25521" w:rsidR="00BC5176" w:rsidRPr="00503718" w:rsidRDefault="00BC5176" w:rsidP="00BC5176">
      <w:pPr>
        <w:tabs>
          <w:tab w:val="left" w:pos="0"/>
        </w:tabs>
        <w:spacing w:line="360" w:lineRule="auto"/>
        <w:ind w:left="-625"/>
        <w:rPr>
          <w:rFonts w:ascii="David" w:hAnsi="David" w:cs="David"/>
          <w:b/>
          <w:bCs/>
          <w:rtl/>
        </w:rPr>
      </w:pPr>
      <w:r w:rsidRPr="00503718">
        <w:rPr>
          <w:rFonts w:ascii="David" w:hAnsi="David" w:cs="David"/>
          <w:b/>
          <w:bCs/>
          <w:rtl/>
        </w:rPr>
        <w:t xml:space="preserve">בדוח זה עליכם לפרט </w:t>
      </w:r>
      <w:r w:rsidR="00106F9C" w:rsidRPr="00503718">
        <w:rPr>
          <w:rFonts w:ascii="David" w:hAnsi="David" w:cs="David"/>
          <w:b/>
          <w:bCs/>
          <w:rtl/>
        </w:rPr>
        <w:t>את תכנית העבודה:</w:t>
      </w:r>
    </w:p>
    <w:p w14:paraId="4A9B4D0E" w14:textId="77777777" w:rsidR="00BC5176" w:rsidRPr="00503718" w:rsidRDefault="00BC5176" w:rsidP="00BC5176">
      <w:pPr>
        <w:tabs>
          <w:tab w:val="left" w:pos="0"/>
        </w:tabs>
        <w:spacing w:line="360" w:lineRule="auto"/>
        <w:ind w:left="-625"/>
        <w:rPr>
          <w:rFonts w:ascii="David" w:hAnsi="David" w:cs="David"/>
          <w:b/>
          <w:bCs/>
          <w:rtl/>
        </w:rPr>
      </w:pPr>
    </w:p>
    <w:p w14:paraId="0570B502" w14:textId="77777777" w:rsidR="00BC5176" w:rsidRPr="00503718" w:rsidRDefault="00BC5176" w:rsidP="00D05CEB">
      <w:pPr>
        <w:tabs>
          <w:tab w:val="left" w:pos="0"/>
        </w:tabs>
        <w:spacing w:line="360" w:lineRule="auto"/>
        <w:ind w:left="-625"/>
        <w:rPr>
          <w:rFonts w:ascii="David" w:hAnsi="David" w:cs="David"/>
          <w:b/>
          <w:bCs/>
          <w:rtl/>
        </w:rPr>
      </w:pPr>
    </w:p>
    <w:p w14:paraId="5AC9734D" w14:textId="77777777" w:rsidR="00EC7587" w:rsidRPr="00503718" w:rsidRDefault="00EC7587" w:rsidP="00EC7587">
      <w:pPr>
        <w:tabs>
          <w:tab w:val="left" w:pos="0"/>
        </w:tabs>
        <w:spacing w:line="360" w:lineRule="auto"/>
        <w:ind w:left="-625"/>
        <w:jc w:val="center"/>
        <w:rPr>
          <w:rFonts w:ascii="David" w:hAnsi="David" w:cs="David"/>
          <w:b/>
          <w:bCs/>
          <w:rtl/>
          <w:lang w:val="en-GB"/>
        </w:rPr>
      </w:pPr>
      <w:r w:rsidRPr="00503718">
        <w:rPr>
          <w:rFonts w:ascii="David" w:hAnsi="David" w:cs="David"/>
          <w:b/>
          <w:bCs/>
          <w:rtl/>
          <w:lang w:val="en-GB"/>
        </w:rPr>
        <w:t>הדוח אותו מגישים מצורף בדף הבא, חובה לחתום ולתת למנחה הפרויקט לחתום!</w:t>
      </w:r>
    </w:p>
    <w:p w14:paraId="30557DD7" w14:textId="77777777" w:rsidR="00EC7587" w:rsidRPr="00503718" w:rsidRDefault="00EC7587" w:rsidP="00D05CEB">
      <w:pPr>
        <w:tabs>
          <w:tab w:val="left" w:pos="0"/>
        </w:tabs>
        <w:spacing w:line="360" w:lineRule="auto"/>
        <w:ind w:left="-625"/>
        <w:rPr>
          <w:rFonts w:ascii="David" w:hAnsi="David" w:cs="David"/>
          <w:b/>
          <w:bCs/>
          <w:rtl/>
        </w:rPr>
      </w:pPr>
    </w:p>
    <w:p w14:paraId="494D5CB2" w14:textId="77777777" w:rsidR="00D05CEB" w:rsidRPr="00503718" w:rsidRDefault="00D05CEB" w:rsidP="0046624D">
      <w:pPr>
        <w:tabs>
          <w:tab w:val="left" w:pos="0"/>
        </w:tabs>
        <w:spacing w:line="360" w:lineRule="auto"/>
        <w:ind w:left="-625"/>
        <w:jc w:val="center"/>
        <w:rPr>
          <w:rFonts w:ascii="David" w:hAnsi="David" w:cs="David"/>
          <w:b/>
          <w:bCs/>
          <w:rtl/>
          <w:lang w:val="en-GB"/>
        </w:rPr>
      </w:pPr>
    </w:p>
    <w:p w14:paraId="3D2A2FB0" w14:textId="77777777" w:rsidR="00823B9F" w:rsidRPr="00503718" w:rsidRDefault="00823B9F" w:rsidP="00823B9F">
      <w:pPr>
        <w:rPr>
          <w:rFonts w:ascii="David" w:hAnsi="David" w:cs="David"/>
          <w:b/>
          <w:bCs/>
          <w:sz w:val="32"/>
          <w:szCs w:val="32"/>
          <w:rtl/>
        </w:rPr>
      </w:pPr>
      <w:r w:rsidRPr="00503718">
        <w:rPr>
          <w:rFonts w:ascii="David" w:hAnsi="David" w:cs="David"/>
          <w:b/>
          <w:bCs/>
          <w:sz w:val="32"/>
          <w:szCs w:val="32"/>
          <w:rtl/>
        </w:rPr>
        <w:t>תכנית עבודה להמשך פיתוח פרויקט</w:t>
      </w:r>
    </w:p>
    <w:p w14:paraId="16744178" w14:textId="77777777" w:rsidR="00823B9F" w:rsidRPr="00503718" w:rsidRDefault="00823B9F" w:rsidP="00823B9F">
      <w:pPr>
        <w:rPr>
          <w:rFonts w:ascii="David" w:hAnsi="David" w:cs="David"/>
          <w:rtl/>
        </w:rPr>
      </w:pPr>
      <w:r w:rsidRPr="00503718">
        <w:rPr>
          <w:rFonts w:ascii="David" w:hAnsi="David" w:cs="David"/>
          <w:rtl/>
        </w:rPr>
        <w:t xml:space="preserve">פיתוח הפרויקט יתבצע בגישת </w:t>
      </w:r>
      <w:r w:rsidRPr="00503718">
        <w:rPr>
          <w:rFonts w:ascii="David" w:hAnsi="David" w:cs="David"/>
        </w:rPr>
        <w:t>Agile</w:t>
      </w:r>
      <w:r w:rsidRPr="00503718">
        <w:rPr>
          <w:rFonts w:ascii="David" w:hAnsi="David" w:cs="David"/>
          <w:rtl/>
        </w:rPr>
        <w:t xml:space="preserve">, באמצעות </w:t>
      </w:r>
      <w:proofErr w:type="spellStart"/>
      <w:r w:rsidRPr="00503718">
        <w:rPr>
          <w:rFonts w:ascii="David" w:hAnsi="David" w:cs="David"/>
          <w:rtl/>
        </w:rPr>
        <w:t>איטרציות</w:t>
      </w:r>
      <w:proofErr w:type="spellEnd"/>
      <w:r w:rsidRPr="00503718">
        <w:rPr>
          <w:rFonts w:ascii="David" w:hAnsi="David" w:cs="David"/>
          <w:rtl/>
        </w:rPr>
        <w:t xml:space="preserve"> קצרות, כאשר בכל </w:t>
      </w:r>
      <w:proofErr w:type="spellStart"/>
      <w:r w:rsidRPr="00503718">
        <w:rPr>
          <w:rFonts w:ascii="David" w:hAnsi="David" w:cs="David"/>
          <w:rtl/>
        </w:rPr>
        <w:t>איטרציה</w:t>
      </w:r>
      <w:proofErr w:type="spellEnd"/>
      <w:r w:rsidRPr="00503718">
        <w:rPr>
          <w:rFonts w:ascii="David" w:hAnsi="David" w:cs="David"/>
          <w:rtl/>
        </w:rPr>
        <w:t xml:space="preserve"> יפותח חלק נוסף במערכת.</w:t>
      </w:r>
    </w:p>
    <w:p w14:paraId="05004A80" w14:textId="77777777" w:rsidR="00823B9F" w:rsidRPr="00503718" w:rsidRDefault="00823B9F" w:rsidP="00823B9F">
      <w:pPr>
        <w:rPr>
          <w:rFonts w:ascii="David" w:hAnsi="David" w:cs="David"/>
          <w:rtl/>
        </w:rPr>
      </w:pPr>
    </w:p>
    <w:p w14:paraId="7736C2EC" w14:textId="77777777" w:rsidR="00823B9F" w:rsidRPr="00503718" w:rsidRDefault="00823B9F" w:rsidP="00823B9F">
      <w:pPr>
        <w:rPr>
          <w:rFonts w:ascii="David" w:hAnsi="David" w:cs="David"/>
          <w:b/>
          <w:bCs/>
          <w:rtl/>
        </w:rPr>
      </w:pPr>
      <w:proofErr w:type="spellStart"/>
      <w:r w:rsidRPr="00503718">
        <w:rPr>
          <w:rFonts w:ascii="David" w:hAnsi="David" w:cs="David"/>
          <w:b/>
          <w:bCs/>
          <w:rtl/>
        </w:rPr>
        <w:t>איטרציה</w:t>
      </w:r>
      <w:proofErr w:type="spellEnd"/>
      <w:r w:rsidRPr="00503718">
        <w:rPr>
          <w:rFonts w:ascii="David" w:hAnsi="David" w:cs="David"/>
          <w:b/>
          <w:bCs/>
          <w:rtl/>
        </w:rPr>
        <w:t xml:space="preserve"> 1: תכנון טכני והקמת </w:t>
      </w:r>
      <w:r w:rsidRPr="00503718">
        <w:rPr>
          <w:rFonts w:ascii="David" w:hAnsi="David" w:cs="David"/>
          <w:b/>
          <w:bCs/>
        </w:rPr>
        <w:t>Backend</w:t>
      </w:r>
      <w:r w:rsidRPr="00503718">
        <w:rPr>
          <w:rFonts w:ascii="David" w:hAnsi="David" w:cs="David"/>
          <w:b/>
          <w:bCs/>
          <w:rtl/>
        </w:rPr>
        <w:t xml:space="preserve"> בסיסי</w:t>
      </w:r>
    </w:p>
    <w:p w14:paraId="0AE0E14E" w14:textId="77777777" w:rsidR="00823B9F" w:rsidRPr="00503718" w:rsidRDefault="00823B9F" w:rsidP="00823B9F">
      <w:pPr>
        <w:rPr>
          <w:rFonts w:ascii="David" w:hAnsi="David" w:cs="David"/>
        </w:rPr>
      </w:pPr>
      <w:r w:rsidRPr="00503718">
        <w:rPr>
          <w:rFonts w:ascii="David" w:hAnsi="David" w:cs="David"/>
          <w:b/>
          <w:bCs/>
          <w:rtl/>
        </w:rPr>
        <w:t xml:space="preserve">תאריכים: </w:t>
      </w:r>
      <w:r w:rsidRPr="00503718">
        <w:rPr>
          <w:rFonts w:ascii="David" w:hAnsi="David" w:cs="David"/>
        </w:rPr>
        <w:t>13/04/2026 - 02/05/2026</w:t>
      </w:r>
      <w:r w:rsidRPr="00503718">
        <w:rPr>
          <w:rFonts w:ascii="David" w:hAnsi="David" w:cs="David"/>
          <w:rtl/>
        </w:rPr>
        <w:tab/>
      </w:r>
    </w:p>
    <w:p w14:paraId="703033B1" w14:textId="77777777" w:rsidR="00823B9F" w:rsidRPr="00503718" w:rsidRDefault="00823B9F" w:rsidP="00823B9F">
      <w:pPr>
        <w:rPr>
          <w:rFonts w:ascii="David" w:hAnsi="David" w:cs="David"/>
          <w:rtl/>
        </w:rPr>
      </w:pPr>
      <w:r w:rsidRPr="00503718">
        <w:rPr>
          <w:rFonts w:ascii="David" w:hAnsi="David" w:cs="David"/>
          <w:b/>
          <w:bCs/>
          <w:rtl/>
        </w:rPr>
        <w:t xml:space="preserve">מטרה: </w:t>
      </w:r>
      <w:r w:rsidRPr="00503718">
        <w:rPr>
          <w:rFonts w:ascii="David" w:hAnsi="David" w:cs="David"/>
          <w:rtl/>
        </w:rPr>
        <w:t>להוסיף צד שרת שיתמוך בלוגיקה הקיימת</w:t>
      </w:r>
    </w:p>
    <w:p w14:paraId="043BFCA6" w14:textId="77777777" w:rsidR="00823B9F" w:rsidRPr="00503718" w:rsidRDefault="00823B9F" w:rsidP="00823B9F">
      <w:pPr>
        <w:rPr>
          <w:rFonts w:ascii="David" w:hAnsi="David" w:cs="David"/>
          <w:b/>
          <w:bCs/>
          <w:rtl/>
        </w:rPr>
      </w:pPr>
      <w:r w:rsidRPr="00503718">
        <w:rPr>
          <w:rFonts w:ascii="David" w:hAnsi="David" w:cs="David"/>
          <w:b/>
          <w:bCs/>
          <w:rtl/>
        </w:rPr>
        <w:t xml:space="preserve">משימות: </w:t>
      </w:r>
    </w:p>
    <w:p w14:paraId="0C581CC9" w14:textId="77777777" w:rsidR="00823B9F" w:rsidRPr="00503718" w:rsidRDefault="00823B9F" w:rsidP="00823B9F">
      <w:pPr>
        <w:pStyle w:val="a6"/>
        <w:numPr>
          <w:ilvl w:val="0"/>
          <w:numId w:val="22"/>
        </w:numPr>
        <w:spacing w:after="160" w:line="278" w:lineRule="auto"/>
        <w:rPr>
          <w:rFonts w:ascii="David" w:hAnsi="David" w:cs="David"/>
        </w:rPr>
      </w:pPr>
      <w:r w:rsidRPr="00503718">
        <w:rPr>
          <w:rFonts w:ascii="David" w:hAnsi="David" w:cs="David"/>
          <w:rtl/>
        </w:rPr>
        <w:t xml:space="preserve">הקמת שרת </w:t>
      </w:r>
    </w:p>
    <w:p w14:paraId="2B551281" w14:textId="77777777" w:rsidR="00823B9F" w:rsidRPr="00503718" w:rsidRDefault="00823B9F" w:rsidP="00823B9F">
      <w:pPr>
        <w:pStyle w:val="a6"/>
        <w:numPr>
          <w:ilvl w:val="0"/>
          <w:numId w:val="22"/>
        </w:numPr>
        <w:spacing w:after="160" w:line="278" w:lineRule="auto"/>
        <w:rPr>
          <w:rFonts w:ascii="David" w:hAnsi="David" w:cs="David"/>
        </w:rPr>
      </w:pPr>
      <w:r w:rsidRPr="00503718">
        <w:rPr>
          <w:rFonts w:ascii="David" w:hAnsi="David" w:cs="David"/>
          <w:rtl/>
        </w:rPr>
        <w:t xml:space="preserve">יצירת </w:t>
      </w:r>
      <w:r w:rsidRPr="00503718">
        <w:rPr>
          <w:rFonts w:ascii="David" w:hAnsi="David" w:cs="David"/>
        </w:rPr>
        <w:t>API</w:t>
      </w:r>
      <w:r w:rsidRPr="00503718">
        <w:rPr>
          <w:rFonts w:ascii="David" w:hAnsi="David" w:cs="David"/>
          <w:rtl/>
        </w:rPr>
        <w:t xml:space="preserve"> בסיסי:</w:t>
      </w:r>
    </w:p>
    <w:p w14:paraId="79B39D46" w14:textId="77777777" w:rsidR="00823B9F" w:rsidRPr="00503718" w:rsidRDefault="00823B9F" w:rsidP="00823B9F">
      <w:pPr>
        <w:pStyle w:val="a6"/>
        <w:numPr>
          <w:ilvl w:val="0"/>
          <w:numId w:val="23"/>
        </w:numPr>
        <w:spacing w:after="160" w:line="278" w:lineRule="auto"/>
        <w:rPr>
          <w:rFonts w:ascii="David" w:hAnsi="David" w:cs="David"/>
        </w:rPr>
      </w:pPr>
      <w:r w:rsidRPr="00503718">
        <w:rPr>
          <w:rFonts w:ascii="David" w:hAnsi="David" w:cs="David"/>
          <w:rtl/>
        </w:rPr>
        <w:t xml:space="preserve">קבלת סל </w:t>
      </w:r>
    </w:p>
    <w:p w14:paraId="7AA59264" w14:textId="77777777" w:rsidR="00823B9F" w:rsidRPr="00503718" w:rsidRDefault="00823B9F" w:rsidP="00823B9F">
      <w:pPr>
        <w:pStyle w:val="a6"/>
        <w:numPr>
          <w:ilvl w:val="0"/>
          <w:numId w:val="23"/>
        </w:numPr>
        <w:spacing w:after="160" w:line="278" w:lineRule="auto"/>
        <w:rPr>
          <w:rFonts w:ascii="David" w:hAnsi="David" w:cs="David"/>
        </w:rPr>
      </w:pPr>
      <w:r w:rsidRPr="00503718">
        <w:rPr>
          <w:rFonts w:ascii="David" w:hAnsi="David" w:cs="David"/>
          <w:rtl/>
        </w:rPr>
        <w:t>החזרת תוצאות השוואה</w:t>
      </w:r>
    </w:p>
    <w:p w14:paraId="3CEE1238" w14:textId="77777777" w:rsidR="00823B9F" w:rsidRPr="00503718" w:rsidRDefault="00823B9F" w:rsidP="00823B9F">
      <w:pPr>
        <w:pStyle w:val="a6"/>
        <w:numPr>
          <w:ilvl w:val="0"/>
          <w:numId w:val="22"/>
        </w:numPr>
        <w:spacing w:after="160" w:line="278" w:lineRule="auto"/>
        <w:rPr>
          <w:rFonts w:ascii="David" w:hAnsi="David" w:cs="David"/>
        </w:rPr>
      </w:pPr>
      <w:r w:rsidRPr="00503718">
        <w:rPr>
          <w:rFonts w:ascii="David" w:hAnsi="David" w:cs="David"/>
          <w:rtl/>
        </w:rPr>
        <w:t>העברת לוגיקת החישוב מה-</w:t>
      </w:r>
      <w:r w:rsidRPr="00503718">
        <w:rPr>
          <w:rFonts w:ascii="David" w:hAnsi="David" w:cs="David"/>
        </w:rPr>
        <w:t>Frontend</w:t>
      </w:r>
      <w:r w:rsidRPr="00503718">
        <w:rPr>
          <w:rFonts w:ascii="David" w:hAnsi="David" w:cs="David"/>
          <w:rtl/>
        </w:rPr>
        <w:t xml:space="preserve"> ל-</w:t>
      </w:r>
      <w:r w:rsidRPr="00503718">
        <w:rPr>
          <w:rFonts w:ascii="David" w:hAnsi="David" w:cs="David"/>
        </w:rPr>
        <w:t>Backend</w:t>
      </w:r>
    </w:p>
    <w:p w14:paraId="143DCCFB" w14:textId="77777777" w:rsidR="00823B9F" w:rsidRPr="00503718" w:rsidRDefault="00823B9F" w:rsidP="00823B9F">
      <w:pPr>
        <w:pStyle w:val="a6"/>
        <w:numPr>
          <w:ilvl w:val="0"/>
          <w:numId w:val="22"/>
        </w:numPr>
        <w:spacing w:after="160" w:line="278" w:lineRule="auto"/>
        <w:rPr>
          <w:rFonts w:ascii="David" w:hAnsi="David" w:cs="David"/>
        </w:rPr>
      </w:pPr>
      <w:r w:rsidRPr="00503718">
        <w:rPr>
          <w:rFonts w:ascii="David" w:hAnsi="David" w:cs="David"/>
          <w:rtl/>
        </w:rPr>
        <w:t>בדיקות בסיסיות ל-</w:t>
      </w:r>
      <w:r w:rsidRPr="00503718">
        <w:rPr>
          <w:rFonts w:ascii="David" w:hAnsi="David" w:cs="David"/>
        </w:rPr>
        <w:t>API</w:t>
      </w:r>
    </w:p>
    <w:p w14:paraId="21ED7C79" w14:textId="77777777" w:rsidR="00823B9F" w:rsidRPr="00503718" w:rsidRDefault="00823B9F" w:rsidP="00823B9F">
      <w:pPr>
        <w:rPr>
          <w:rFonts w:ascii="David" w:hAnsi="David" w:cs="David"/>
          <w:rtl/>
        </w:rPr>
      </w:pPr>
      <w:r w:rsidRPr="00503718">
        <w:rPr>
          <w:rFonts w:ascii="David" w:hAnsi="David" w:cs="David"/>
          <w:b/>
          <w:bCs/>
          <w:rtl/>
        </w:rPr>
        <w:t xml:space="preserve">תוצר: </w:t>
      </w:r>
      <w:r w:rsidRPr="00503718">
        <w:rPr>
          <w:rFonts w:ascii="David" w:hAnsi="David" w:cs="David"/>
          <w:rtl/>
        </w:rPr>
        <w:t>שרת עובד שמחזיר תוצאות השוואה.</w:t>
      </w:r>
    </w:p>
    <w:p w14:paraId="2ECCE5C8" w14:textId="77777777" w:rsidR="00823B9F" w:rsidRPr="00503718" w:rsidRDefault="00823B9F" w:rsidP="00823B9F">
      <w:pPr>
        <w:rPr>
          <w:rFonts w:ascii="David" w:hAnsi="David" w:cs="David"/>
          <w:rtl/>
        </w:rPr>
      </w:pPr>
    </w:p>
    <w:p w14:paraId="0597E980" w14:textId="77777777" w:rsidR="00823B9F" w:rsidRPr="00503718" w:rsidRDefault="00823B9F" w:rsidP="00823B9F">
      <w:pPr>
        <w:rPr>
          <w:rFonts w:ascii="David" w:hAnsi="David" w:cs="David"/>
          <w:rtl/>
        </w:rPr>
      </w:pPr>
      <w:proofErr w:type="spellStart"/>
      <w:r w:rsidRPr="00503718">
        <w:rPr>
          <w:rFonts w:ascii="David" w:hAnsi="David" w:cs="David"/>
          <w:b/>
          <w:bCs/>
          <w:rtl/>
        </w:rPr>
        <w:t>איטרציה</w:t>
      </w:r>
      <w:proofErr w:type="spellEnd"/>
      <w:r w:rsidRPr="00503718">
        <w:rPr>
          <w:rFonts w:ascii="David" w:hAnsi="David" w:cs="David"/>
          <w:b/>
          <w:bCs/>
          <w:rtl/>
        </w:rPr>
        <w:t xml:space="preserve"> 2: </w:t>
      </w:r>
      <w:r w:rsidRPr="00503718">
        <w:rPr>
          <w:rFonts w:ascii="David" w:hAnsi="David" w:cs="David"/>
          <w:rtl/>
        </w:rPr>
        <w:t>מסד נתונים וחיבור נתונים</w:t>
      </w:r>
    </w:p>
    <w:p w14:paraId="2FE57DB0" w14:textId="77777777" w:rsidR="00823B9F" w:rsidRPr="00503718" w:rsidRDefault="00823B9F" w:rsidP="00823B9F">
      <w:pPr>
        <w:rPr>
          <w:rFonts w:ascii="David" w:hAnsi="David" w:cs="David"/>
          <w:rtl/>
        </w:rPr>
      </w:pPr>
      <w:r w:rsidRPr="00503718">
        <w:rPr>
          <w:rFonts w:ascii="David" w:hAnsi="David" w:cs="David"/>
          <w:b/>
          <w:bCs/>
          <w:rtl/>
        </w:rPr>
        <w:t>תאריכים:</w:t>
      </w:r>
      <w:r w:rsidRPr="00503718">
        <w:rPr>
          <w:rFonts w:ascii="David" w:hAnsi="David" w:cs="David"/>
          <w:rtl/>
        </w:rPr>
        <w:t xml:space="preserve"> </w:t>
      </w:r>
      <w:r w:rsidRPr="00503718">
        <w:rPr>
          <w:rFonts w:ascii="David" w:hAnsi="David" w:cs="David"/>
        </w:rPr>
        <w:t>03/05/2026 - 23/05/2026</w:t>
      </w:r>
    </w:p>
    <w:p w14:paraId="12138688" w14:textId="77777777" w:rsidR="00823B9F" w:rsidRPr="00503718" w:rsidRDefault="00823B9F" w:rsidP="00823B9F">
      <w:pPr>
        <w:rPr>
          <w:rFonts w:ascii="David" w:hAnsi="David" w:cs="David"/>
          <w:rtl/>
        </w:rPr>
      </w:pPr>
      <w:r w:rsidRPr="00503718">
        <w:rPr>
          <w:rFonts w:ascii="David" w:hAnsi="David" w:cs="David"/>
          <w:b/>
          <w:bCs/>
          <w:rtl/>
        </w:rPr>
        <w:t xml:space="preserve">מטרה: </w:t>
      </w:r>
      <w:r w:rsidRPr="00503718">
        <w:rPr>
          <w:rFonts w:ascii="David" w:hAnsi="David" w:cs="David"/>
          <w:rtl/>
        </w:rPr>
        <w:t xml:space="preserve">להחליף </w:t>
      </w:r>
      <w:r w:rsidRPr="00503718">
        <w:rPr>
          <w:rFonts w:ascii="David" w:hAnsi="David" w:cs="David"/>
        </w:rPr>
        <w:t>Mock Data</w:t>
      </w:r>
      <w:r w:rsidRPr="00503718">
        <w:rPr>
          <w:rFonts w:ascii="David" w:hAnsi="David" w:cs="David"/>
          <w:rtl/>
        </w:rPr>
        <w:t xml:space="preserve"> בנתונים אמיתיים</w:t>
      </w:r>
    </w:p>
    <w:p w14:paraId="121CCEB9" w14:textId="77777777" w:rsidR="00823B9F" w:rsidRPr="00503718" w:rsidRDefault="00823B9F" w:rsidP="00823B9F">
      <w:pPr>
        <w:rPr>
          <w:rFonts w:ascii="David" w:hAnsi="David" w:cs="David"/>
          <w:b/>
          <w:bCs/>
          <w:rtl/>
        </w:rPr>
      </w:pPr>
      <w:r w:rsidRPr="00503718">
        <w:rPr>
          <w:rFonts w:ascii="David" w:hAnsi="David" w:cs="David"/>
          <w:b/>
          <w:bCs/>
          <w:rtl/>
        </w:rPr>
        <w:t>משימות:</w:t>
      </w:r>
    </w:p>
    <w:p w14:paraId="76335556" w14:textId="77777777" w:rsidR="00823B9F" w:rsidRPr="00503718" w:rsidRDefault="00823B9F" w:rsidP="00823B9F">
      <w:pPr>
        <w:pStyle w:val="a6"/>
        <w:numPr>
          <w:ilvl w:val="0"/>
          <w:numId w:val="22"/>
        </w:numPr>
        <w:spacing w:after="160" w:line="278" w:lineRule="auto"/>
        <w:rPr>
          <w:rFonts w:ascii="David" w:hAnsi="David" w:cs="David"/>
        </w:rPr>
      </w:pPr>
      <w:r w:rsidRPr="00503718">
        <w:rPr>
          <w:rFonts w:ascii="David" w:hAnsi="David" w:cs="David"/>
          <w:rtl/>
        </w:rPr>
        <w:t xml:space="preserve">תכנון </w:t>
      </w:r>
      <w:r w:rsidRPr="00503718">
        <w:rPr>
          <w:rFonts w:ascii="David" w:hAnsi="David" w:cs="David"/>
        </w:rPr>
        <w:t>DB</w:t>
      </w:r>
      <w:r w:rsidRPr="00503718">
        <w:rPr>
          <w:rFonts w:ascii="David" w:hAnsi="David" w:cs="David"/>
          <w:rtl/>
        </w:rPr>
        <w:t xml:space="preserve"> לפי האפיון:</w:t>
      </w:r>
    </w:p>
    <w:p w14:paraId="2A5DC50C" w14:textId="77777777" w:rsidR="00823B9F" w:rsidRPr="00503718" w:rsidRDefault="00823B9F" w:rsidP="00823B9F">
      <w:pPr>
        <w:pStyle w:val="a6"/>
        <w:numPr>
          <w:ilvl w:val="0"/>
          <w:numId w:val="24"/>
        </w:numPr>
        <w:spacing w:after="160" w:line="278" w:lineRule="auto"/>
        <w:rPr>
          <w:rFonts w:ascii="David" w:hAnsi="David" w:cs="David"/>
        </w:rPr>
      </w:pPr>
      <w:r w:rsidRPr="00503718">
        <w:rPr>
          <w:rFonts w:ascii="David" w:hAnsi="David" w:cs="David"/>
        </w:rPr>
        <w:lastRenderedPageBreak/>
        <w:t>Products</w:t>
      </w:r>
    </w:p>
    <w:p w14:paraId="6A5D1A20" w14:textId="77777777" w:rsidR="00823B9F" w:rsidRPr="00503718" w:rsidRDefault="00823B9F" w:rsidP="00823B9F">
      <w:pPr>
        <w:pStyle w:val="a6"/>
        <w:numPr>
          <w:ilvl w:val="0"/>
          <w:numId w:val="24"/>
        </w:numPr>
        <w:spacing w:after="160" w:line="278" w:lineRule="auto"/>
        <w:rPr>
          <w:rFonts w:ascii="David" w:hAnsi="David" w:cs="David"/>
        </w:rPr>
      </w:pPr>
      <w:r w:rsidRPr="00503718">
        <w:rPr>
          <w:rFonts w:ascii="David" w:hAnsi="David" w:cs="David"/>
        </w:rPr>
        <w:t>Stores</w:t>
      </w:r>
    </w:p>
    <w:p w14:paraId="10C02361" w14:textId="77777777" w:rsidR="00823B9F" w:rsidRPr="00503718" w:rsidRDefault="00823B9F" w:rsidP="00823B9F">
      <w:pPr>
        <w:pStyle w:val="a6"/>
        <w:numPr>
          <w:ilvl w:val="0"/>
          <w:numId w:val="24"/>
        </w:numPr>
        <w:spacing w:after="160" w:line="278" w:lineRule="auto"/>
        <w:rPr>
          <w:rFonts w:ascii="David" w:hAnsi="David" w:cs="David"/>
        </w:rPr>
      </w:pPr>
      <w:proofErr w:type="spellStart"/>
      <w:r w:rsidRPr="00503718">
        <w:rPr>
          <w:rFonts w:ascii="David" w:hAnsi="David" w:cs="David"/>
        </w:rPr>
        <w:t>StoreCatalog</w:t>
      </w:r>
      <w:proofErr w:type="spellEnd"/>
    </w:p>
    <w:p w14:paraId="361A0D57" w14:textId="77777777" w:rsidR="00823B9F" w:rsidRPr="00503718" w:rsidRDefault="00823B9F" w:rsidP="00823B9F">
      <w:pPr>
        <w:pStyle w:val="a6"/>
        <w:numPr>
          <w:ilvl w:val="0"/>
          <w:numId w:val="22"/>
        </w:numPr>
        <w:spacing w:after="160" w:line="278" w:lineRule="auto"/>
        <w:rPr>
          <w:rFonts w:ascii="David" w:hAnsi="David" w:cs="David"/>
        </w:rPr>
      </w:pPr>
      <w:r w:rsidRPr="00503718">
        <w:rPr>
          <w:rFonts w:ascii="David" w:hAnsi="David" w:cs="David"/>
          <w:rtl/>
        </w:rPr>
        <w:t xml:space="preserve">הקמת </w:t>
      </w:r>
      <w:r w:rsidRPr="00503718">
        <w:rPr>
          <w:rFonts w:ascii="David" w:hAnsi="David" w:cs="David"/>
        </w:rPr>
        <w:t>DB</w:t>
      </w:r>
    </w:p>
    <w:p w14:paraId="207E98ED" w14:textId="77777777" w:rsidR="00823B9F" w:rsidRPr="00503718" w:rsidRDefault="00823B9F" w:rsidP="00823B9F">
      <w:pPr>
        <w:pStyle w:val="a6"/>
        <w:numPr>
          <w:ilvl w:val="0"/>
          <w:numId w:val="22"/>
        </w:numPr>
        <w:spacing w:after="160" w:line="278" w:lineRule="auto"/>
        <w:rPr>
          <w:rFonts w:ascii="David" w:hAnsi="David" w:cs="David"/>
        </w:rPr>
      </w:pPr>
      <w:r w:rsidRPr="00503718">
        <w:rPr>
          <w:rFonts w:ascii="David" w:hAnsi="David" w:cs="David"/>
          <w:rtl/>
        </w:rPr>
        <w:t>הכנסת נתונים</w:t>
      </w:r>
    </w:p>
    <w:p w14:paraId="33BD792A" w14:textId="77777777" w:rsidR="00823B9F" w:rsidRPr="00503718" w:rsidRDefault="00823B9F" w:rsidP="00823B9F">
      <w:pPr>
        <w:pStyle w:val="a6"/>
        <w:numPr>
          <w:ilvl w:val="0"/>
          <w:numId w:val="22"/>
        </w:numPr>
        <w:spacing w:after="160" w:line="278" w:lineRule="auto"/>
        <w:rPr>
          <w:rFonts w:ascii="David" w:hAnsi="David" w:cs="David"/>
        </w:rPr>
      </w:pPr>
      <w:r w:rsidRPr="00503718">
        <w:rPr>
          <w:rFonts w:ascii="David" w:hAnsi="David" w:cs="David"/>
          <w:rtl/>
        </w:rPr>
        <w:t xml:space="preserve">חיבור </w:t>
      </w:r>
      <w:r w:rsidRPr="00503718">
        <w:rPr>
          <w:rFonts w:ascii="David" w:hAnsi="David" w:cs="David"/>
        </w:rPr>
        <w:t>Backend</w:t>
      </w:r>
      <w:r w:rsidRPr="00503718">
        <w:rPr>
          <w:rFonts w:ascii="David" w:hAnsi="David" w:cs="David"/>
          <w:rtl/>
        </w:rPr>
        <w:t xml:space="preserve"> ל-</w:t>
      </w:r>
      <w:r w:rsidRPr="00503718">
        <w:rPr>
          <w:rFonts w:ascii="David" w:hAnsi="David" w:cs="David"/>
        </w:rPr>
        <w:t>DB</w:t>
      </w:r>
    </w:p>
    <w:p w14:paraId="06DE1B86" w14:textId="77777777" w:rsidR="00823B9F" w:rsidRPr="00503718" w:rsidRDefault="00823B9F" w:rsidP="00823B9F">
      <w:pPr>
        <w:rPr>
          <w:rFonts w:ascii="David" w:hAnsi="David" w:cs="David"/>
          <w:rtl/>
        </w:rPr>
      </w:pPr>
      <w:r w:rsidRPr="00503718">
        <w:rPr>
          <w:rFonts w:ascii="David" w:hAnsi="David" w:cs="David"/>
          <w:rtl/>
        </w:rPr>
        <w:t>תוצר:</w:t>
      </w:r>
    </w:p>
    <w:p w14:paraId="11D2A04D" w14:textId="77777777" w:rsidR="00823B9F" w:rsidRPr="00503718" w:rsidRDefault="00823B9F" w:rsidP="00823B9F">
      <w:pPr>
        <w:rPr>
          <w:rFonts w:ascii="David" w:hAnsi="David" w:cs="David"/>
          <w:rtl/>
        </w:rPr>
      </w:pPr>
      <w:r w:rsidRPr="00503718">
        <w:rPr>
          <w:rFonts w:ascii="David" w:hAnsi="David" w:cs="David"/>
          <w:rtl/>
        </w:rPr>
        <w:t>מערכת עם נתונים אמיתיים.</w:t>
      </w:r>
    </w:p>
    <w:p w14:paraId="585C5B6D" w14:textId="77777777" w:rsidR="00823B9F" w:rsidRPr="00503718" w:rsidRDefault="00823B9F" w:rsidP="00823B9F">
      <w:pPr>
        <w:rPr>
          <w:rFonts w:ascii="David" w:hAnsi="David" w:cs="David"/>
          <w:rtl/>
        </w:rPr>
      </w:pPr>
    </w:p>
    <w:p w14:paraId="6A2C39F0" w14:textId="77777777" w:rsidR="00823B9F" w:rsidRPr="00503718" w:rsidRDefault="00823B9F" w:rsidP="00823B9F">
      <w:pPr>
        <w:rPr>
          <w:rFonts w:ascii="David" w:hAnsi="David" w:cs="David"/>
          <w:rtl/>
        </w:rPr>
      </w:pPr>
    </w:p>
    <w:p w14:paraId="3DB7A81F" w14:textId="77777777" w:rsidR="00823B9F" w:rsidRPr="00503718" w:rsidRDefault="00823B9F" w:rsidP="00823B9F">
      <w:pPr>
        <w:rPr>
          <w:rFonts w:ascii="David" w:hAnsi="David" w:cs="David"/>
          <w:rtl/>
        </w:rPr>
      </w:pPr>
    </w:p>
    <w:p w14:paraId="49B9715F" w14:textId="77777777" w:rsidR="00823B9F" w:rsidRPr="00503718" w:rsidRDefault="00823B9F" w:rsidP="00823B9F">
      <w:pPr>
        <w:rPr>
          <w:rFonts w:ascii="David" w:hAnsi="David" w:cs="David"/>
          <w:b/>
          <w:bCs/>
          <w:rtl/>
        </w:rPr>
      </w:pPr>
      <w:proofErr w:type="spellStart"/>
      <w:r w:rsidRPr="00503718">
        <w:rPr>
          <w:rFonts w:ascii="David" w:hAnsi="David" w:cs="David"/>
          <w:b/>
          <w:bCs/>
          <w:rtl/>
        </w:rPr>
        <w:t>איטרציה</w:t>
      </w:r>
      <w:proofErr w:type="spellEnd"/>
      <w:r w:rsidRPr="00503718">
        <w:rPr>
          <w:rFonts w:ascii="David" w:hAnsi="David" w:cs="David"/>
          <w:b/>
          <w:bCs/>
          <w:rtl/>
        </w:rPr>
        <w:t xml:space="preserve"> 3: אינטגרציה מלאה </w:t>
      </w:r>
      <w:r w:rsidRPr="00503718">
        <w:rPr>
          <w:rFonts w:ascii="David" w:hAnsi="David" w:cs="David"/>
          <w:b/>
          <w:bCs/>
        </w:rPr>
        <w:t>Front + Backend</w:t>
      </w:r>
    </w:p>
    <w:p w14:paraId="6A3F279F" w14:textId="77777777" w:rsidR="00823B9F" w:rsidRPr="00503718" w:rsidRDefault="00823B9F" w:rsidP="00823B9F">
      <w:pPr>
        <w:rPr>
          <w:rFonts w:ascii="David" w:hAnsi="David" w:cs="David"/>
          <w:rtl/>
        </w:rPr>
      </w:pPr>
      <w:r w:rsidRPr="00503718">
        <w:rPr>
          <w:rFonts w:ascii="David" w:hAnsi="David" w:cs="David"/>
          <w:b/>
          <w:bCs/>
          <w:rtl/>
        </w:rPr>
        <w:t xml:space="preserve">תאריכים: </w:t>
      </w:r>
      <w:r w:rsidRPr="00503718">
        <w:rPr>
          <w:rFonts w:ascii="David" w:hAnsi="David" w:cs="David"/>
        </w:rPr>
        <w:t>24/05/2026 - 13/06/2026</w:t>
      </w:r>
    </w:p>
    <w:p w14:paraId="13DFDE00" w14:textId="77777777" w:rsidR="00823B9F" w:rsidRPr="00503718" w:rsidRDefault="00823B9F" w:rsidP="00823B9F">
      <w:pPr>
        <w:rPr>
          <w:rFonts w:ascii="David" w:hAnsi="David" w:cs="David"/>
          <w:rtl/>
        </w:rPr>
      </w:pPr>
      <w:r w:rsidRPr="00503718">
        <w:rPr>
          <w:rFonts w:ascii="David" w:hAnsi="David" w:cs="David"/>
          <w:b/>
          <w:bCs/>
          <w:rtl/>
        </w:rPr>
        <w:t xml:space="preserve">מטרה: </w:t>
      </w:r>
      <w:r w:rsidRPr="00503718">
        <w:rPr>
          <w:rFonts w:ascii="David" w:hAnsi="David" w:cs="David"/>
          <w:rtl/>
        </w:rPr>
        <w:t>חיבור המערכת קצה – לקצה</w:t>
      </w:r>
    </w:p>
    <w:p w14:paraId="0E54544F" w14:textId="77777777" w:rsidR="00823B9F" w:rsidRPr="00503718" w:rsidRDefault="00823B9F" w:rsidP="00823B9F">
      <w:pPr>
        <w:rPr>
          <w:rFonts w:ascii="David" w:hAnsi="David" w:cs="David"/>
          <w:b/>
          <w:bCs/>
          <w:rtl/>
        </w:rPr>
      </w:pPr>
      <w:r w:rsidRPr="00503718">
        <w:rPr>
          <w:rFonts w:ascii="David" w:hAnsi="David" w:cs="David"/>
          <w:b/>
          <w:bCs/>
          <w:rtl/>
        </w:rPr>
        <w:t>משימות:</w:t>
      </w:r>
    </w:p>
    <w:p w14:paraId="543317EA" w14:textId="77777777" w:rsidR="00823B9F" w:rsidRPr="00503718" w:rsidRDefault="00823B9F" w:rsidP="00823B9F">
      <w:pPr>
        <w:pStyle w:val="a6"/>
        <w:numPr>
          <w:ilvl w:val="0"/>
          <w:numId w:val="22"/>
        </w:numPr>
        <w:spacing w:after="160" w:line="278" w:lineRule="auto"/>
        <w:rPr>
          <w:rFonts w:ascii="David" w:hAnsi="David" w:cs="David"/>
        </w:rPr>
      </w:pPr>
      <w:r w:rsidRPr="00503718">
        <w:rPr>
          <w:rFonts w:ascii="David" w:hAnsi="David" w:cs="David"/>
          <w:rtl/>
        </w:rPr>
        <w:t>שליחת סל מה-</w:t>
      </w:r>
      <w:r w:rsidRPr="00503718">
        <w:rPr>
          <w:rFonts w:ascii="David" w:hAnsi="David" w:cs="David"/>
        </w:rPr>
        <w:t>Frontend</w:t>
      </w:r>
      <w:r w:rsidRPr="00503718">
        <w:rPr>
          <w:rFonts w:ascii="David" w:hAnsi="David" w:cs="David"/>
          <w:rtl/>
        </w:rPr>
        <w:t xml:space="preserve"> ל-</w:t>
      </w:r>
      <w:r w:rsidRPr="00503718">
        <w:rPr>
          <w:rFonts w:ascii="David" w:hAnsi="David" w:cs="David"/>
        </w:rPr>
        <w:t>Backend</w:t>
      </w:r>
    </w:p>
    <w:p w14:paraId="47295535" w14:textId="77777777" w:rsidR="00823B9F" w:rsidRPr="00503718" w:rsidRDefault="00823B9F" w:rsidP="00823B9F">
      <w:pPr>
        <w:pStyle w:val="a6"/>
        <w:numPr>
          <w:ilvl w:val="0"/>
          <w:numId w:val="22"/>
        </w:numPr>
        <w:spacing w:after="160" w:line="278" w:lineRule="auto"/>
        <w:rPr>
          <w:rFonts w:ascii="David" w:hAnsi="David" w:cs="David"/>
        </w:rPr>
      </w:pPr>
      <w:r w:rsidRPr="00503718">
        <w:rPr>
          <w:rFonts w:ascii="David" w:hAnsi="David" w:cs="David"/>
          <w:rtl/>
        </w:rPr>
        <w:t>קבלת תוצאות אמיתיות</w:t>
      </w:r>
    </w:p>
    <w:p w14:paraId="17B6ACFF" w14:textId="77777777" w:rsidR="00823B9F" w:rsidRPr="00503718" w:rsidRDefault="00823B9F" w:rsidP="00823B9F">
      <w:pPr>
        <w:pStyle w:val="a6"/>
        <w:numPr>
          <w:ilvl w:val="0"/>
          <w:numId w:val="22"/>
        </w:numPr>
        <w:spacing w:after="160" w:line="278" w:lineRule="auto"/>
        <w:rPr>
          <w:rFonts w:ascii="David" w:hAnsi="David" w:cs="David"/>
        </w:rPr>
      </w:pPr>
      <w:r w:rsidRPr="00503718">
        <w:rPr>
          <w:rFonts w:ascii="David" w:hAnsi="David" w:cs="David"/>
          <w:rtl/>
        </w:rPr>
        <w:t xml:space="preserve">עדכון </w:t>
      </w:r>
      <w:r w:rsidRPr="00503718">
        <w:rPr>
          <w:rFonts w:ascii="David" w:hAnsi="David" w:cs="David"/>
        </w:rPr>
        <w:t>UI</w:t>
      </w:r>
      <w:r w:rsidRPr="00503718">
        <w:rPr>
          <w:rFonts w:ascii="David" w:hAnsi="David" w:cs="David"/>
          <w:rtl/>
        </w:rPr>
        <w:t xml:space="preserve"> לפי הנתונים</w:t>
      </w:r>
    </w:p>
    <w:p w14:paraId="561764D6" w14:textId="77777777" w:rsidR="00823B9F" w:rsidRPr="00503718" w:rsidRDefault="00823B9F" w:rsidP="00823B9F">
      <w:pPr>
        <w:pStyle w:val="a6"/>
        <w:numPr>
          <w:ilvl w:val="0"/>
          <w:numId w:val="22"/>
        </w:numPr>
        <w:spacing w:after="160" w:line="278" w:lineRule="auto"/>
        <w:rPr>
          <w:rFonts w:ascii="David" w:hAnsi="David" w:cs="David"/>
        </w:rPr>
      </w:pPr>
      <w:r w:rsidRPr="00503718">
        <w:rPr>
          <w:rFonts w:ascii="David" w:hAnsi="David" w:cs="David"/>
          <w:rtl/>
        </w:rPr>
        <w:t>טיפול בשגיאות</w:t>
      </w:r>
    </w:p>
    <w:p w14:paraId="5A845A67" w14:textId="77777777" w:rsidR="00823B9F" w:rsidRPr="00503718" w:rsidRDefault="00823B9F" w:rsidP="00823B9F">
      <w:pPr>
        <w:rPr>
          <w:rFonts w:ascii="David" w:hAnsi="David" w:cs="David"/>
        </w:rPr>
      </w:pPr>
      <w:r w:rsidRPr="00503718">
        <w:rPr>
          <w:rFonts w:ascii="David" w:hAnsi="David" w:cs="David"/>
          <w:b/>
          <w:bCs/>
          <w:rtl/>
        </w:rPr>
        <w:t xml:space="preserve">תוצר: </w:t>
      </w:r>
      <w:r w:rsidRPr="00503718">
        <w:rPr>
          <w:rFonts w:ascii="David" w:hAnsi="David" w:cs="David"/>
          <w:rtl/>
        </w:rPr>
        <w:t xml:space="preserve">מערכת מלאה </w:t>
      </w:r>
      <w:r w:rsidRPr="00503718">
        <w:rPr>
          <w:rFonts w:ascii="David" w:hAnsi="David" w:cs="David"/>
        </w:rPr>
        <w:t>(End-to-End)</w:t>
      </w:r>
    </w:p>
    <w:p w14:paraId="228D1A81" w14:textId="77777777" w:rsidR="00823B9F" w:rsidRPr="00503718" w:rsidRDefault="00823B9F" w:rsidP="00823B9F">
      <w:pPr>
        <w:rPr>
          <w:rFonts w:ascii="David" w:hAnsi="David" w:cs="David"/>
          <w:rtl/>
        </w:rPr>
      </w:pPr>
    </w:p>
    <w:p w14:paraId="1A3E8EB9" w14:textId="77777777" w:rsidR="00823B9F" w:rsidRPr="00503718" w:rsidRDefault="00823B9F" w:rsidP="00823B9F">
      <w:pPr>
        <w:rPr>
          <w:rFonts w:ascii="David" w:hAnsi="David" w:cs="David"/>
          <w:b/>
          <w:bCs/>
          <w:rtl/>
        </w:rPr>
      </w:pPr>
      <w:proofErr w:type="spellStart"/>
      <w:r w:rsidRPr="00503718">
        <w:rPr>
          <w:rFonts w:ascii="David" w:hAnsi="David" w:cs="David"/>
          <w:b/>
          <w:bCs/>
          <w:rtl/>
        </w:rPr>
        <w:t>איטרציה</w:t>
      </w:r>
      <w:proofErr w:type="spellEnd"/>
      <w:r w:rsidRPr="00503718">
        <w:rPr>
          <w:rFonts w:ascii="David" w:hAnsi="David" w:cs="David"/>
          <w:b/>
          <w:bCs/>
          <w:rtl/>
        </w:rPr>
        <w:t xml:space="preserve"> 4: שיפור פונקציונליות</w:t>
      </w:r>
    </w:p>
    <w:p w14:paraId="6CF60A19" w14:textId="77777777" w:rsidR="00823B9F" w:rsidRPr="00503718" w:rsidRDefault="00823B9F" w:rsidP="00823B9F">
      <w:pPr>
        <w:rPr>
          <w:rFonts w:ascii="David" w:hAnsi="David" w:cs="David"/>
          <w:rtl/>
        </w:rPr>
      </w:pPr>
      <w:r w:rsidRPr="00503718">
        <w:rPr>
          <w:rFonts w:ascii="David" w:hAnsi="David" w:cs="David"/>
          <w:b/>
          <w:bCs/>
          <w:rtl/>
        </w:rPr>
        <w:t xml:space="preserve">תאריכים: </w:t>
      </w:r>
      <w:r w:rsidRPr="00503718">
        <w:rPr>
          <w:rFonts w:ascii="David" w:hAnsi="David" w:cs="David"/>
        </w:rPr>
        <w:t>14/06/2026 - 04/07/2026</w:t>
      </w:r>
    </w:p>
    <w:p w14:paraId="35EE5872" w14:textId="77777777" w:rsidR="00823B9F" w:rsidRPr="00503718" w:rsidRDefault="00823B9F" w:rsidP="00823B9F">
      <w:pPr>
        <w:rPr>
          <w:rFonts w:ascii="David" w:hAnsi="David" w:cs="David"/>
          <w:b/>
          <w:bCs/>
          <w:rtl/>
        </w:rPr>
      </w:pPr>
      <w:r w:rsidRPr="00503718">
        <w:rPr>
          <w:rFonts w:ascii="David" w:hAnsi="David" w:cs="David"/>
          <w:b/>
          <w:bCs/>
          <w:rtl/>
        </w:rPr>
        <w:t>מטרה</w:t>
      </w:r>
      <w:r w:rsidRPr="00503718">
        <w:rPr>
          <w:rFonts w:ascii="David" w:hAnsi="David" w:cs="David"/>
          <w:b/>
          <w:bCs/>
        </w:rPr>
        <w:t>:</w:t>
      </w:r>
      <w:r w:rsidRPr="00503718">
        <w:rPr>
          <w:rFonts w:ascii="David" w:hAnsi="David" w:cs="David"/>
          <w:rtl/>
        </w:rPr>
        <w:t xml:space="preserve">שדרוג המערכת </w:t>
      </w:r>
    </w:p>
    <w:p w14:paraId="13C3CE88" w14:textId="77777777" w:rsidR="00823B9F" w:rsidRPr="00503718" w:rsidRDefault="00823B9F" w:rsidP="00823B9F">
      <w:pPr>
        <w:rPr>
          <w:rFonts w:ascii="David" w:hAnsi="David" w:cs="David"/>
          <w:rtl/>
        </w:rPr>
      </w:pPr>
      <w:r w:rsidRPr="00503718">
        <w:rPr>
          <w:rFonts w:ascii="David" w:hAnsi="David" w:cs="David"/>
          <w:b/>
          <w:bCs/>
          <w:rtl/>
        </w:rPr>
        <w:t xml:space="preserve">משימות: </w:t>
      </w:r>
    </w:p>
    <w:p w14:paraId="59D6E4F6" w14:textId="77777777" w:rsidR="00823B9F" w:rsidRPr="00503718" w:rsidRDefault="00823B9F" w:rsidP="00823B9F">
      <w:pPr>
        <w:pStyle w:val="a6"/>
        <w:numPr>
          <w:ilvl w:val="0"/>
          <w:numId w:val="22"/>
        </w:numPr>
        <w:spacing w:after="160" w:line="278" w:lineRule="auto"/>
        <w:rPr>
          <w:rFonts w:ascii="David" w:hAnsi="David" w:cs="David"/>
        </w:rPr>
      </w:pPr>
      <w:r w:rsidRPr="00503718">
        <w:rPr>
          <w:rFonts w:ascii="David" w:hAnsi="David" w:cs="David"/>
          <w:rtl/>
        </w:rPr>
        <w:t>הוספת משתמשים (</w:t>
      </w:r>
      <w:r w:rsidRPr="00503718">
        <w:rPr>
          <w:rFonts w:ascii="David" w:hAnsi="David" w:cs="David"/>
        </w:rPr>
        <w:t>login</w:t>
      </w:r>
      <w:r w:rsidRPr="00503718">
        <w:rPr>
          <w:rFonts w:ascii="David" w:hAnsi="David" w:cs="David"/>
          <w:rtl/>
        </w:rPr>
        <w:t>/</w:t>
      </w:r>
      <w:r w:rsidRPr="00503718">
        <w:rPr>
          <w:rFonts w:ascii="David" w:hAnsi="David" w:cs="David"/>
        </w:rPr>
        <w:t>register</w:t>
      </w:r>
      <w:r w:rsidRPr="00503718">
        <w:rPr>
          <w:rFonts w:ascii="David" w:hAnsi="David" w:cs="David"/>
          <w:rtl/>
        </w:rPr>
        <w:t>)</w:t>
      </w:r>
    </w:p>
    <w:p w14:paraId="241A9BFE" w14:textId="77777777" w:rsidR="00823B9F" w:rsidRPr="00503718" w:rsidRDefault="00823B9F" w:rsidP="00823B9F">
      <w:pPr>
        <w:pStyle w:val="a6"/>
        <w:numPr>
          <w:ilvl w:val="0"/>
          <w:numId w:val="22"/>
        </w:numPr>
        <w:spacing w:after="160" w:line="278" w:lineRule="auto"/>
        <w:rPr>
          <w:rFonts w:ascii="David" w:hAnsi="David" w:cs="David"/>
        </w:rPr>
      </w:pPr>
      <w:r w:rsidRPr="00503718">
        <w:rPr>
          <w:rFonts w:ascii="David" w:hAnsi="David" w:cs="David"/>
          <w:rtl/>
        </w:rPr>
        <w:t>שמירת סלים</w:t>
      </w:r>
    </w:p>
    <w:p w14:paraId="2BDF24F5" w14:textId="77777777" w:rsidR="00823B9F" w:rsidRPr="00503718" w:rsidRDefault="00823B9F" w:rsidP="00823B9F">
      <w:pPr>
        <w:pStyle w:val="a6"/>
        <w:numPr>
          <w:ilvl w:val="0"/>
          <w:numId w:val="22"/>
        </w:numPr>
        <w:spacing w:after="160" w:line="278" w:lineRule="auto"/>
        <w:rPr>
          <w:rFonts w:ascii="David" w:hAnsi="David" w:cs="David"/>
        </w:rPr>
      </w:pPr>
      <w:r w:rsidRPr="00503718">
        <w:rPr>
          <w:rFonts w:ascii="David" w:hAnsi="David" w:cs="David"/>
          <w:rtl/>
        </w:rPr>
        <w:t>שיפור אלגוריתם המלצה</w:t>
      </w:r>
    </w:p>
    <w:p w14:paraId="2A99A1FF" w14:textId="77777777" w:rsidR="00823B9F" w:rsidRPr="00503718" w:rsidRDefault="00823B9F" w:rsidP="00823B9F">
      <w:pPr>
        <w:pStyle w:val="a6"/>
        <w:numPr>
          <w:ilvl w:val="0"/>
          <w:numId w:val="22"/>
        </w:numPr>
        <w:spacing w:after="160" w:line="278" w:lineRule="auto"/>
        <w:rPr>
          <w:rFonts w:ascii="David" w:hAnsi="David" w:cs="David"/>
        </w:rPr>
      </w:pPr>
      <w:r w:rsidRPr="00503718">
        <w:rPr>
          <w:rFonts w:ascii="David" w:hAnsi="David" w:cs="David"/>
          <w:rtl/>
        </w:rPr>
        <w:t>שיפור תוצאות וחווית שימוש</w:t>
      </w:r>
    </w:p>
    <w:p w14:paraId="62E8890E" w14:textId="77777777" w:rsidR="00823B9F" w:rsidRPr="00503718" w:rsidRDefault="00823B9F" w:rsidP="00823B9F">
      <w:pPr>
        <w:rPr>
          <w:rFonts w:ascii="David" w:hAnsi="David" w:cs="David"/>
          <w:rtl/>
        </w:rPr>
      </w:pPr>
      <w:r w:rsidRPr="00503718">
        <w:rPr>
          <w:rFonts w:ascii="David" w:hAnsi="David" w:cs="David"/>
          <w:b/>
          <w:bCs/>
          <w:rtl/>
        </w:rPr>
        <w:t xml:space="preserve">תוצר: </w:t>
      </w:r>
      <w:r w:rsidRPr="00503718">
        <w:rPr>
          <w:rFonts w:ascii="David" w:hAnsi="David" w:cs="David"/>
          <w:rtl/>
        </w:rPr>
        <w:t>מערכת עשירה יותר</w:t>
      </w:r>
    </w:p>
    <w:p w14:paraId="0DDEBAA0" w14:textId="77777777" w:rsidR="00823B9F" w:rsidRPr="00503718" w:rsidRDefault="00823B9F" w:rsidP="00823B9F">
      <w:pPr>
        <w:rPr>
          <w:rFonts w:ascii="David" w:hAnsi="David" w:cs="David"/>
          <w:rtl/>
        </w:rPr>
      </w:pPr>
    </w:p>
    <w:p w14:paraId="34AA4C1D" w14:textId="77777777" w:rsidR="00823B9F" w:rsidRPr="00503718" w:rsidRDefault="00823B9F" w:rsidP="00823B9F">
      <w:pPr>
        <w:rPr>
          <w:rFonts w:ascii="David" w:hAnsi="David" w:cs="David"/>
          <w:b/>
          <w:bCs/>
          <w:rtl/>
        </w:rPr>
      </w:pPr>
      <w:proofErr w:type="spellStart"/>
      <w:r w:rsidRPr="00503718">
        <w:rPr>
          <w:rFonts w:ascii="David" w:hAnsi="David" w:cs="David"/>
          <w:b/>
          <w:bCs/>
          <w:rtl/>
        </w:rPr>
        <w:t>איטרציה</w:t>
      </w:r>
      <w:proofErr w:type="spellEnd"/>
      <w:r w:rsidRPr="00503718">
        <w:rPr>
          <w:rFonts w:ascii="David" w:hAnsi="David" w:cs="David"/>
          <w:b/>
          <w:bCs/>
          <w:rtl/>
        </w:rPr>
        <w:t xml:space="preserve"> 5: בדיקות</w:t>
      </w:r>
    </w:p>
    <w:p w14:paraId="0436D306" w14:textId="77777777" w:rsidR="00823B9F" w:rsidRPr="00503718" w:rsidRDefault="00823B9F" w:rsidP="00823B9F">
      <w:pPr>
        <w:rPr>
          <w:rFonts w:ascii="David" w:hAnsi="David" w:cs="David"/>
          <w:b/>
          <w:bCs/>
          <w:rtl/>
        </w:rPr>
      </w:pPr>
      <w:r w:rsidRPr="00503718">
        <w:rPr>
          <w:rFonts w:ascii="David" w:hAnsi="David" w:cs="David"/>
          <w:b/>
          <w:bCs/>
          <w:rtl/>
        </w:rPr>
        <w:t xml:space="preserve">תאריכים: </w:t>
      </w:r>
      <w:r w:rsidRPr="00503718">
        <w:rPr>
          <w:rFonts w:ascii="David" w:hAnsi="David" w:cs="David"/>
        </w:rPr>
        <w:t>05/07/2026 - 18/07/2026</w:t>
      </w:r>
    </w:p>
    <w:p w14:paraId="464A4287" w14:textId="77777777" w:rsidR="00823B9F" w:rsidRPr="00503718" w:rsidRDefault="00823B9F" w:rsidP="00823B9F">
      <w:pPr>
        <w:rPr>
          <w:rFonts w:ascii="David" w:hAnsi="David" w:cs="David"/>
          <w:rtl/>
        </w:rPr>
      </w:pPr>
      <w:r w:rsidRPr="00503718">
        <w:rPr>
          <w:rFonts w:ascii="David" w:hAnsi="David" w:cs="David"/>
          <w:b/>
          <w:bCs/>
          <w:rtl/>
        </w:rPr>
        <w:t xml:space="preserve">מטרה: </w:t>
      </w:r>
      <w:r w:rsidRPr="00503718">
        <w:rPr>
          <w:rFonts w:ascii="David" w:hAnsi="David" w:cs="David"/>
          <w:rtl/>
        </w:rPr>
        <w:t>הבטחת תקינות המערכת</w:t>
      </w:r>
    </w:p>
    <w:p w14:paraId="29E71B79" w14:textId="77777777" w:rsidR="00823B9F" w:rsidRPr="00503718" w:rsidRDefault="00823B9F" w:rsidP="00823B9F">
      <w:pPr>
        <w:rPr>
          <w:rFonts w:ascii="David" w:hAnsi="David" w:cs="David"/>
          <w:b/>
          <w:bCs/>
          <w:rtl/>
        </w:rPr>
      </w:pPr>
      <w:r w:rsidRPr="00503718">
        <w:rPr>
          <w:rFonts w:ascii="David" w:hAnsi="David" w:cs="David"/>
          <w:b/>
          <w:bCs/>
          <w:rtl/>
        </w:rPr>
        <w:t>משימות:</w:t>
      </w:r>
    </w:p>
    <w:p w14:paraId="2215B00C" w14:textId="77777777" w:rsidR="00823B9F" w:rsidRPr="00503718" w:rsidRDefault="00823B9F" w:rsidP="00823B9F">
      <w:pPr>
        <w:pStyle w:val="a6"/>
        <w:numPr>
          <w:ilvl w:val="0"/>
          <w:numId w:val="22"/>
        </w:numPr>
        <w:spacing w:after="160" w:line="278" w:lineRule="auto"/>
        <w:rPr>
          <w:rFonts w:ascii="David" w:hAnsi="David" w:cs="David"/>
        </w:rPr>
      </w:pPr>
      <w:r w:rsidRPr="00503718">
        <w:rPr>
          <w:rFonts w:ascii="David" w:hAnsi="David" w:cs="David"/>
          <w:rtl/>
        </w:rPr>
        <w:t>בדיקות פונקציונאליות</w:t>
      </w:r>
    </w:p>
    <w:p w14:paraId="350F93F4" w14:textId="77777777" w:rsidR="00823B9F" w:rsidRPr="00503718" w:rsidRDefault="00823B9F" w:rsidP="00823B9F">
      <w:pPr>
        <w:pStyle w:val="a6"/>
        <w:numPr>
          <w:ilvl w:val="0"/>
          <w:numId w:val="25"/>
        </w:numPr>
        <w:spacing w:after="160" w:line="278" w:lineRule="auto"/>
        <w:rPr>
          <w:rFonts w:ascii="David" w:hAnsi="David" w:cs="David"/>
        </w:rPr>
      </w:pPr>
      <w:r w:rsidRPr="00503718">
        <w:rPr>
          <w:rFonts w:ascii="David" w:hAnsi="David" w:cs="David"/>
          <w:rtl/>
        </w:rPr>
        <w:t>בניית סל</w:t>
      </w:r>
    </w:p>
    <w:p w14:paraId="31ABB815" w14:textId="77777777" w:rsidR="00823B9F" w:rsidRPr="00503718" w:rsidRDefault="00823B9F" w:rsidP="00823B9F">
      <w:pPr>
        <w:pStyle w:val="a6"/>
        <w:numPr>
          <w:ilvl w:val="0"/>
          <w:numId w:val="25"/>
        </w:numPr>
        <w:spacing w:after="160" w:line="278" w:lineRule="auto"/>
        <w:rPr>
          <w:rFonts w:ascii="David" w:hAnsi="David" w:cs="David"/>
        </w:rPr>
      </w:pPr>
      <w:r w:rsidRPr="00503718">
        <w:rPr>
          <w:rFonts w:ascii="David" w:hAnsi="David" w:cs="David"/>
          <w:rtl/>
        </w:rPr>
        <w:t>השוואה</w:t>
      </w:r>
    </w:p>
    <w:p w14:paraId="23C1B933" w14:textId="77777777" w:rsidR="00823B9F" w:rsidRPr="00503718" w:rsidRDefault="00823B9F" w:rsidP="00823B9F">
      <w:pPr>
        <w:pStyle w:val="a6"/>
        <w:numPr>
          <w:ilvl w:val="0"/>
          <w:numId w:val="22"/>
        </w:numPr>
        <w:spacing w:after="160" w:line="278" w:lineRule="auto"/>
        <w:rPr>
          <w:rFonts w:ascii="David" w:hAnsi="David" w:cs="David"/>
        </w:rPr>
      </w:pPr>
      <w:r w:rsidRPr="00503718">
        <w:rPr>
          <w:rFonts w:ascii="David" w:hAnsi="David" w:cs="David"/>
          <w:rtl/>
        </w:rPr>
        <w:t>בדיקות קצה</w:t>
      </w:r>
    </w:p>
    <w:p w14:paraId="59EA9C83" w14:textId="77777777" w:rsidR="00823B9F" w:rsidRPr="00503718" w:rsidRDefault="00823B9F" w:rsidP="00823B9F">
      <w:pPr>
        <w:pStyle w:val="a6"/>
        <w:numPr>
          <w:ilvl w:val="0"/>
          <w:numId w:val="22"/>
        </w:numPr>
        <w:spacing w:after="160" w:line="278" w:lineRule="auto"/>
        <w:rPr>
          <w:rFonts w:ascii="David" w:hAnsi="David" w:cs="David"/>
        </w:rPr>
      </w:pPr>
      <w:r w:rsidRPr="00503718">
        <w:rPr>
          <w:rFonts w:ascii="David" w:hAnsi="David" w:cs="David"/>
          <w:rtl/>
        </w:rPr>
        <w:t xml:space="preserve">בדיקות </w:t>
      </w:r>
      <w:r w:rsidRPr="00503718">
        <w:rPr>
          <w:rFonts w:ascii="David" w:hAnsi="David" w:cs="David"/>
        </w:rPr>
        <w:t>UI</w:t>
      </w:r>
    </w:p>
    <w:p w14:paraId="18833644" w14:textId="77777777" w:rsidR="00823B9F" w:rsidRPr="00503718" w:rsidRDefault="00823B9F" w:rsidP="00823B9F">
      <w:pPr>
        <w:pStyle w:val="a6"/>
        <w:numPr>
          <w:ilvl w:val="0"/>
          <w:numId w:val="22"/>
        </w:numPr>
        <w:spacing w:after="160" w:line="278" w:lineRule="auto"/>
        <w:rPr>
          <w:rFonts w:ascii="David" w:hAnsi="David" w:cs="David"/>
        </w:rPr>
      </w:pPr>
      <w:r w:rsidRPr="00503718">
        <w:rPr>
          <w:rFonts w:ascii="David" w:hAnsi="David" w:cs="David"/>
          <w:rtl/>
        </w:rPr>
        <w:t>תיקון באגים</w:t>
      </w:r>
    </w:p>
    <w:p w14:paraId="7CC59F06" w14:textId="77777777" w:rsidR="00823B9F" w:rsidRPr="00503718" w:rsidRDefault="00823B9F" w:rsidP="00823B9F">
      <w:pPr>
        <w:rPr>
          <w:rFonts w:ascii="David" w:hAnsi="David" w:cs="David"/>
          <w:rtl/>
        </w:rPr>
      </w:pPr>
      <w:r w:rsidRPr="00503718">
        <w:rPr>
          <w:rFonts w:ascii="David" w:hAnsi="David" w:cs="David"/>
          <w:b/>
          <w:bCs/>
          <w:rtl/>
        </w:rPr>
        <w:t xml:space="preserve">תוצר: </w:t>
      </w:r>
      <w:r w:rsidRPr="00503718">
        <w:rPr>
          <w:rFonts w:ascii="David" w:hAnsi="David" w:cs="David"/>
          <w:rtl/>
        </w:rPr>
        <w:t>מערכת יציבה</w:t>
      </w:r>
    </w:p>
    <w:p w14:paraId="44729E98" w14:textId="77777777" w:rsidR="00823B9F" w:rsidRPr="00503718" w:rsidRDefault="00823B9F" w:rsidP="00823B9F">
      <w:pPr>
        <w:rPr>
          <w:rFonts w:ascii="David" w:hAnsi="David" w:cs="David"/>
          <w:b/>
          <w:bCs/>
          <w:rtl/>
        </w:rPr>
      </w:pPr>
    </w:p>
    <w:p w14:paraId="7C3AF8F8" w14:textId="77777777" w:rsidR="00823B9F" w:rsidRPr="00503718" w:rsidRDefault="00823B9F" w:rsidP="00823B9F">
      <w:pPr>
        <w:rPr>
          <w:rFonts w:ascii="David" w:hAnsi="David" w:cs="David"/>
          <w:b/>
          <w:bCs/>
          <w:rtl/>
        </w:rPr>
      </w:pPr>
      <w:proofErr w:type="spellStart"/>
      <w:r w:rsidRPr="00503718">
        <w:rPr>
          <w:rFonts w:ascii="David" w:hAnsi="David" w:cs="David"/>
          <w:b/>
          <w:bCs/>
          <w:rtl/>
        </w:rPr>
        <w:t>איטרציה</w:t>
      </w:r>
      <w:proofErr w:type="spellEnd"/>
      <w:r w:rsidRPr="00503718">
        <w:rPr>
          <w:rFonts w:ascii="David" w:hAnsi="David" w:cs="David"/>
          <w:b/>
          <w:bCs/>
          <w:rtl/>
        </w:rPr>
        <w:t xml:space="preserve"> 6: סיכום והצגה</w:t>
      </w:r>
    </w:p>
    <w:p w14:paraId="7D6E346E" w14:textId="77777777" w:rsidR="00823B9F" w:rsidRPr="00503718" w:rsidRDefault="00823B9F" w:rsidP="00823B9F">
      <w:pPr>
        <w:rPr>
          <w:rFonts w:ascii="David" w:hAnsi="David" w:cs="David"/>
          <w:b/>
          <w:bCs/>
          <w:rtl/>
        </w:rPr>
      </w:pPr>
      <w:r w:rsidRPr="00503718">
        <w:rPr>
          <w:rFonts w:ascii="David" w:hAnsi="David" w:cs="David"/>
          <w:b/>
          <w:bCs/>
          <w:rtl/>
        </w:rPr>
        <w:lastRenderedPageBreak/>
        <w:t xml:space="preserve">תאריכים: </w:t>
      </w:r>
      <w:r w:rsidRPr="00503718">
        <w:rPr>
          <w:rFonts w:ascii="David" w:hAnsi="David" w:cs="David"/>
        </w:rPr>
        <w:t>19/07/2026 - 01/08/2026</w:t>
      </w:r>
    </w:p>
    <w:p w14:paraId="07DE675C" w14:textId="77777777" w:rsidR="00823B9F" w:rsidRPr="00503718" w:rsidRDefault="00823B9F" w:rsidP="00823B9F">
      <w:pPr>
        <w:rPr>
          <w:rFonts w:ascii="David" w:hAnsi="David" w:cs="David"/>
          <w:rtl/>
        </w:rPr>
      </w:pPr>
      <w:r w:rsidRPr="00503718">
        <w:rPr>
          <w:rFonts w:ascii="David" w:hAnsi="David" w:cs="David"/>
          <w:b/>
          <w:bCs/>
          <w:rtl/>
        </w:rPr>
        <w:t xml:space="preserve">מטרה: </w:t>
      </w:r>
      <w:r w:rsidRPr="00503718">
        <w:rPr>
          <w:rFonts w:ascii="David" w:hAnsi="David" w:cs="David"/>
          <w:rtl/>
        </w:rPr>
        <w:t>הכנת הפרויקט להגשה</w:t>
      </w:r>
    </w:p>
    <w:p w14:paraId="7A2FF096" w14:textId="77777777" w:rsidR="00823B9F" w:rsidRPr="00503718" w:rsidRDefault="00823B9F" w:rsidP="00823B9F">
      <w:pPr>
        <w:rPr>
          <w:rFonts w:ascii="David" w:hAnsi="David" w:cs="David"/>
          <w:b/>
          <w:bCs/>
          <w:rtl/>
        </w:rPr>
      </w:pPr>
      <w:r w:rsidRPr="00503718">
        <w:rPr>
          <w:rFonts w:ascii="David" w:hAnsi="David" w:cs="David"/>
          <w:b/>
          <w:bCs/>
          <w:rtl/>
        </w:rPr>
        <w:t>משימות:</w:t>
      </w:r>
    </w:p>
    <w:p w14:paraId="1C2DA53A" w14:textId="77777777" w:rsidR="00823B9F" w:rsidRPr="00503718" w:rsidRDefault="00823B9F" w:rsidP="00823B9F">
      <w:pPr>
        <w:pStyle w:val="a6"/>
        <w:numPr>
          <w:ilvl w:val="0"/>
          <w:numId w:val="22"/>
        </w:numPr>
        <w:spacing w:after="160" w:line="278" w:lineRule="auto"/>
        <w:rPr>
          <w:rFonts w:ascii="David" w:hAnsi="David" w:cs="David"/>
          <w:b/>
          <w:bCs/>
        </w:rPr>
      </w:pPr>
      <w:r w:rsidRPr="00503718">
        <w:rPr>
          <w:rFonts w:ascii="David" w:hAnsi="David" w:cs="David"/>
          <w:rtl/>
        </w:rPr>
        <w:t>כתיבת דוח סיכום</w:t>
      </w:r>
    </w:p>
    <w:p w14:paraId="1E2869EE" w14:textId="77777777" w:rsidR="00823B9F" w:rsidRPr="00503718" w:rsidRDefault="00823B9F" w:rsidP="00823B9F">
      <w:pPr>
        <w:pStyle w:val="a6"/>
        <w:numPr>
          <w:ilvl w:val="0"/>
          <w:numId w:val="22"/>
        </w:numPr>
        <w:spacing w:after="160" w:line="278" w:lineRule="auto"/>
        <w:rPr>
          <w:rFonts w:ascii="David" w:hAnsi="David" w:cs="David"/>
          <w:b/>
          <w:bCs/>
        </w:rPr>
      </w:pPr>
      <w:r w:rsidRPr="00503718">
        <w:rPr>
          <w:rFonts w:ascii="David" w:hAnsi="David" w:cs="David"/>
          <w:rtl/>
        </w:rPr>
        <w:t xml:space="preserve">הכנת מצגת </w:t>
      </w:r>
    </w:p>
    <w:p w14:paraId="0F748A5C" w14:textId="77777777" w:rsidR="00823B9F" w:rsidRPr="00503718" w:rsidRDefault="00823B9F" w:rsidP="00823B9F">
      <w:pPr>
        <w:pStyle w:val="a6"/>
        <w:numPr>
          <w:ilvl w:val="0"/>
          <w:numId w:val="22"/>
        </w:numPr>
        <w:spacing w:after="160" w:line="278" w:lineRule="auto"/>
        <w:rPr>
          <w:rFonts w:ascii="David" w:hAnsi="David" w:cs="David"/>
          <w:b/>
          <w:bCs/>
        </w:rPr>
      </w:pPr>
      <w:r w:rsidRPr="00503718">
        <w:rPr>
          <w:rFonts w:ascii="David" w:hAnsi="David" w:cs="David"/>
          <w:rtl/>
        </w:rPr>
        <w:t>הכנת הדגמה</w:t>
      </w:r>
    </w:p>
    <w:p w14:paraId="04EC960F" w14:textId="77777777" w:rsidR="00823B9F" w:rsidRPr="00503718" w:rsidRDefault="00823B9F" w:rsidP="00823B9F">
      <w:pPr>
        <w:pStyle w:val="a6"/>
        <w:numPr>
          <w:ilvl w:val="0"/>
          <w:numId w:val="22"/>
        </w:numPr>
        <w:spacing w:after="160" w:line="278" w:lineRule="auto"/>
        <w:rPr>
          <w:rFonts w:ascii="David" w:hAnsi="David" w:cs="David"/>
          <w:b/>
          <w:bCs/>
        </w:rPr>
      </w:pPr>
      <w:r w:rsidRPr="00503718">
        <w:rPr>
          <w:rFonts w:ascii="David" w:hAnsi="David" w:cs="David"/>
          <w:rtl/>
        </w:rPr>
        <w:t>תיעוד המערכת</w:t>
      </w:r>
    </w:p>
    <w:p w14:paraId="03457E7E" w14:textId="77777777" w:rsidR="00823B9F" w:rsidRPr="00503718" w:rsidRDefault="00823B9F" w:rsidP="00823B9F">
      <w:pPr>
        <w:rPr>
          <w:rFonts w:ascii="David" w:hAnsi="David" w:cs="David"/>
          <w:rtl/>
        </w:rPr>
      </w:pPr>
      <w:r w:rsidRPr="00503718">
        <w:rPr>
          <w:rFonts w:ascii="David" w:hAnsi="David" w:cs="David"/>
          <w:b/>
          <w:bCs/>
          <w:rtl/>
        </w:rPr>
        <w:t xml:space="preserve">תוצר: </w:t>
      </w:r>
      <w:r w:rsidRPr="00503718">
        <w:rPr>
          <w:rFonts w:ascii="David" w:hAnsi="David" w:cs="David"/>
          <w:rtl/>
        </w:rPr>
        <w:t>פרויקט מוכן להגשה</w:t>
      </w:r>
    </w:p>
    <w:p w14:paraId="1C124E5D" w14:textId="77777777" w:rsidR="00823B9F" w:rsidRDefault="00823B9F" w:rsidP="00823B9F">
      <w:pPr>
        <w:pStyle w:val="a6"/>
        <w:rPr>
          <w:rtl/>
        </w:rPr>
      </w:pPr>
    </w:p>
    <w:p w14:paraId="05550E2C" w14:textId="77777777" w:rsidR="00823B9F" w:rsidRDefault="00823B9F" w:rsidP="00823B9F">
      <w:pPr>
        <w:pStyle w:val="a6"/>
        <w:rPr>
          <w:rtl/>
        </w:rPr>
      </w:pPr>
    </w:p>
    <w:p w14:paraId="2B0D63EF" w14:textId="77777777" w:rsidR="00823B9F" w:rsidRPr="0018698D" w:rsidRDefault="00823B9F" w:rsidP="00823B9F">
      <w:pPr>
        <w:pStyle w:val="a6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</w:p>
    <w:p w14:paraId="3BBF9946" w14:textId="77777777" w:rsidR="00823B9F" w:rsidRPr="0018698D" w:rsidRDefault="00823B9F" w:rsidP="00823B9F">
      <w:pPr>
        <w:bidi w:val="0"/>
        <w:jc w:val="right"/>
        <w:rPr>
          <w:b/>
          <w:bCs/>
          <w:rtl/>
        </w:rPr>
      </w:pPr>
    </w:p>
    <w:p w14:paraId="4067D6EA" w14:textId="77777777" w:rsidR="00823B9F" w:rsidRPr="0018698D" w:rsidRDefault="00823B9F" w:rsidP="00823B9F">
      <w:pPr>
        <w:rPr>
          <w:sz w:val="28"/>
          <w:szCs w:val="28"/>
          <w:rtl/>
        </w:rPr>
      </w:pPr>
    </w:p>
    <w:p w14:paraId="0BDF60AB" w14:textId="77777777" w:rsidR="0046624D" w:rsidRDefault="0046624D" w:rsidP="00B2207E">
      <w:pPr>
        <w:tabs>
          <w:tab w:val="left" w:pos="0"/>
        </w:tabs>
        <w:spacing w:line="360" w:lineRule="auto"/>
        <w:ind w:left="-625"/>
        <w:jc w:val="center"/>
        <w:rPr>
          <w:rFonts w:ascii="David" w:hAnsi="David" w:cs="David"/>
          <w:b/>
          <w:bCs/>
          <w:rtl/>
        </w:rPr>
      </w:pPr>
    </w:p>
    <w:p w14:paraId="03D82F71" w14:textId="77777777" w:rsidR="0046624D" w:rsidRDefault="0046624D" w:rsidP="00B2207E">
      <w:pPr>
        <w:tabs>
          <w:tab w:val="left" w:pos="0"/>
        </w:tabs>
        <w:spacing w:line="360" w:lineRule="auto"/>
        <w:ind w:left="-625"/>
        <w:jc w:val="center"/>
        <w:rPr>
          <w:rFonts w:ascii="David" w:hAnsi="David" w:cs="David"/>
          <w:b/>
          <w:bCs/>
          <w:rtl/>
        </w:rPr>
      </w:pPr>
    </w:p>
    <w:p w14:paraId="092A8732" w14:textId="77777777" w:rsidR="0046624D" w:rsidRDefault="0046624D" w:rsidP="00B2207E">
      <w:pPr>
        <w:tabs>
          <w:tab w:val="left" w:pos="0"/>
        </w:tabs>
        <w:spacing w:line="360" w:lineRule="auto"/>
        <w:ind w:left="-625"/>
        <w:jc w:val="center"/>
        <w:rPr>
          <w:rFonts w:ascii="David" w:hAnsi="David" w:cs="David"/>
          <w:b/>
          <w:bCs/>
          <w:rtl/>
        </w:rPr>
      </w:pPr>
    </w:p>
    <w:p w14:paraId="42AD874B" w14:textId="77777777" w:rsidR="0046624D" w:rsidRDefault="0046624D" w:rsidP="00B2207E">
      <w:pPr>
        <w:tabs>
          <w:tab w:val="left" w:pos="0"/>
        </w:tabs>
        <w:spacing w:line="360" w:lineRule="auto"/>
        <w:ind w:left="-625"/>
        <w:jc w:val="center"/>
        <w:rPr>
          <w:rFonts w:ascii="David" w:hAnsi="David" w:cs="David"/>
          <w:b/>
          <w:bCs/>
          <w:rtl/>
        </w:rPr>
      </w:pPr>
    </w:p>
    <w:p w14:paraId="3483AA6B" w14:textId="77777777" w:rsidR="0046624D" w:rsidRDefault="0046624D" w:rsidP="00B2207E">
      <w:pPr>
        <w:tabs>
          <w:tab w:val="left" w:pos="0"/>
        </w:tabs>
        <w:spacing w:line="360" w:lineRule="auto"/>
        <w:ind w:left="-625"/>
        <w:jc w:val="center"/>
        <w:rPr>
          <w:rFonts w:ascii="David" w:hAnsi="David" w:cs="David"/>
          <w:b/>
          <w:bCs/>
          <w:rtl/>
        </w:rPr>
      </w:pPr>
    </w:p>
    <w:p w14:paraId="0193A8A2" w14:textId="77777777" w:rsidR="0046624D" w:rsidRDefault="0046624D" w:rsidP="00B2207E">
      <w:pPr>
        <w:tabs>
          <w:tab w:val="left" w:pos="0"/>
        </w:tabs>
        <w:spacing w:line="360" w:lineRule="auto"/>
        <w:ind w:left="-625"/>
        <w:jc w:val="center"/>
        <w:rPr>
          <w:rFonts w:ascii="David" w:hAnsi="David" w:cs="David"/>
          <w:b/>
          <w:bCs/>
          <w:rtl/>
        </w:rPr>
      </w:pPr>
    </w:p>
    <w:p w14:paraId="0C47C5F1" w14:textId="77777777" w:rsidR="0046624D" w:rsidRDefault="0046624D" w:rsidP="00B2207E">
      <w:pPr>
        <w:tabs>
          <w:tab w:val="left" w:pos="0"/>
        </w:tabs>
        <w:spacing w:line="360" w:lineRule="auto"/>
        <w:ind w:left="-625"/>
        <w:jc w:val="center"/>
        <w:rPr>
          <w:rFonts w:ascii="David" w:hAnsi="David" w:cs="David"/>
          <w:b/>
          <w:bCs/>
          <w:rtl/>
        </w:rPr>
      </w:pPr>
    </w:p>
    <w:p w14:paraId="58EC0D82" w14:textId="77777777" w:rsidR="0046624D" w:rsidRDefault="0046624D" w:rsidP="00B2207E">
      <w:pPr>
        <w:tabs>
          <w:tab w:val="left" w:pos="0"/>
        </w:tabs>
        <w:spacing w:line="360" w:lineRule="auto"/>
        <w:ind w:left="-625"/>
        <w:jc w:val="center"/>
        <w:rPr>
          <w:rFonts w:ascii="David" w:hAnsi="David" w:cs="David"/>
          <w:b/>
          <w:bCs/>
          <w:rtl/>
        </w:rPr>
      </w:pPr>
    </w:p>
    <w:p w14:paraId="0E1EBF8C" w14:textId="77777777" w:rsidR="0046624D" w:rsidRDefault="0046624D" w:rsidP="00B2207E">
      <w:pPr>
        <w:tabs>
          <w:tab w:val="left" w:pos="0"/>
        </w:tabs>
        <w:spacing w:line="360" w:lineRule="auto"/>
        <w:ind w:left="-625"/>
        <w:jc w:val="center"/>
        <w:rPr>
          <w:rFonts w:ascii="David" w:hAnsi="David" w:cs="David"/>
          <w:b/>
          <w:bCs/>
          <w:rtl/>
        </w:rPr>
      </w:pPr>
    </w:p>
    <w:p w14:paraId="4108D9A3" w14:textId="77777777" w:rsidR="0046624D" w:rsidRDefault="0046624D" w:rsidP="00B2207E">
      <w:pPr>
        <w:tabs>
          <w:tab w:val="left" w:pos="0"/>
        </w:tabs>
        <w:spacing w:line="360" w:lineRule="auto"/>
        <w:ind w:left="-625"/>
        <w:jc w:val="center"/>
        <w:rPr>
          <w:rFonts w:ascii="David" w:hAnsi="David" w:cs="David"/>
          <w:b/>
          <w:bCs/>
          <w:rtl/>
        </w:rPr>
      </w:pPr>
    </w:p>
    <w:p w14:paraId="7FF1CF41" w14:textId="77777777" w:rsidR="0046624D" w:rsidRDefault="0046624D" w:rsidP="00B2207E">
      <w:pPr>
        <w:tabs>
          <w:tab w:val="left" w:pos="0"/>
        </w:tabs>
        <w:spacing w:line="360" w:lineRule="auto"/>
        <w:ind w:left="-625"/>
        <w:jc w:val="center"/>
        <w:rPr>
          <w:rFonts w:ascii="David" w:hAnsi="David" w:cs="David"/>
          <w:b/>
          <w:bCs/>
          <w:rtl/>
        </w:rPr>
      </w:pPr>
    </w:p>
    <w:p w14:paraId="3CC6E3B6" w14:textId="77777777" w:rsidR="0046624D" w:rsidRDefault="0046624D" w:rsidP="00B2207E">
      <w:pPr>
        <w:tabs>
          <w:tab w:val="left" w:pos="0"/>
        </w:tabs>
        <w:spacing w:line="360" w:lineRule="auto"/>
        <w:ind w:left="-625"/>
        <w:jc w:val="center"/>
        <w:rPr>
          <w:rFonts w:ascii="David" w:hAnsi="David" w:cs="David"/>
          <w:b/>
          <w:bCs/>
          <w:rtl/>
        </w:rPr>
      </w:pPr>
    </w:p>
    <w:p w14:paraId="5532A84D" w14:textId="77777777" w:rsidR="0046624D" w:rsidRDefault="0046624D" w:rsidP="00B2207E">
      <w:pPr>
        <w:tabs>
          <w:tab w:val="left" w:pos="0"/>
        </w:tabs>
        <w:spacing w:line="360" w:lineRule="auto"/>
        <w:ind w:left="-625"/>
        <w:jc w:val="center"/>
        <w:rPr>
          <w:rFonts w:ascii="David" w:hAnsi="David" w:cs="David"/>
          <w:b/>
          <w:bCs/>
          <w:rtl/>
        </w:rPr>
      </w:pPr>
    </w:p>
    <w:p w14:paraId="340F21AB" w14:textId="77777777" w:rsidR="0046624D" w:rsidRDefault="0046624D" w:rsidP="00B2207E">
      <w:pPr>
        <w:tabs>
          <w:tab w:val="left" w:pos="0"/>
        </w:tabs>
        <w:spacing w:line="360" w:lineRule="auto"/>
        <w:ind w:left="-625"/>
        <w:jc w:val="center"/>
        <w:rPr>
          <w:rFonts w:ascii="David" w:hAnsi="David" w:cs="David"/>
          <w:b/>
          <w:bCs/>
          <w:rtl/>
        </w:rPr>
      </w:pPr>
    </w:p>
    <w:p w14:paraId="557FAE25" w14:textId="77777777" w:rsidR="0046624D" w:rsidRDefault="0046624D" w:rsidP="00B2207E">
      <w:pPr>
        <w:tabs>
          <w:tab w:val="left" w:pos="0"/>
        </w:tabs>
        <w:spacing w:line="360" w:lineRule="auto"/>
        <w:ind w:left="-625"/>
        <w:jc w:val="center"/>
        <w:rPr>
          <w:rFonts w:ascii="David" w:hAnsi="David" w:cs="David"/>
          <w:b/>
          <w:bCs/>
          <w:rtl/>
        </w:rPr>
      </w:pPr>
    </w:p>
    <w:p w14:paraId="65488A7F" w14:textId="77777777" w:rsidR="0046624D" w:rsidRDefault="0046624D" w:rsidP="00B2207E">
      <w:pPr>
        <w:tabs>
          <w:tab w:val="left" w:pos="0"/>
        </w:tabs>
        <w:spacing w:line="360" w:lineRule="auto"/>
        <w:ind w:left="-625"/>
        <w:jc w:val="center"/>
        <w:rPr>
          <w:rFonts w:ascii="David" w:hAnsi="David" w:cs="David"/>
          <w:b/>
          <w:bCs/>
          <w:rtl/>
        </w:rPr>
      </w:pPr>
    </w:p>
    <w:p w14:paraId="3BC6D6B3" w14:textId="77777777" w:rsidR="0046624D" w:rsidRDefault="0046624D" w:rsidP="00B2207E">
      <w:pPr>
        <w:tabs>
          <w:tab w:val="left" w:pos="0"/>
        </w:tabs>
        <w:spacing w:line="360" w:lineRule="auto"/>
        <w:ind w:left="-625"/>
        <w:jc w:val="center"/>
        <w:rPr>
          <w:rFonts w:ascii="David" w:hAnsi="David" w:cs="David"/>
          <w:b/>
          <w:bCs/>
          <w:rtl/>
        </w:rPr>
      </w:pPr>
    </w:p>
    <w:p w14:paraId="50DA1792" w14:textId="77777777" w:rsidR="001229F1" w:rsidRDefault="001229F1" w:rsidP="00B2207E">
      <w:pPr>
        <w:tabs>
          <w:tab w:val="left" w:pos="0"/>
        </w:tabs>
        <w:spacing w:line="360" w:lineRule="auto"/>
        <w:ind w:left="-625"/>
        <w:jc w:val="center"/>
        <w:rPr>
          <w:rFonts w:ascii="David" w:hAnsi="David" w:cs="David"/>
          <w:b/>
          <w:bCs/>
          <w:rtl/>
        </w:rPr>
      </w:pPr>
    </w:p>
    <w:p w14:paraId="44B37504" w14:textId="77777777" w:rsidR="001229F1" w:rsidRDefault="001229F1" w:rsidP="00B2207E">
      <w:pPr>
        <w:tabs>
          <w:tab w:val="left" w:pos="0"/>
        </w:tabs>
        <w:spacing w:line="360" w:lineRule="auto"/>
        <w:ind w:left="-625"/>
        <w:jc w:val="center"/>
        <w:rPr>
          <w:rFonts w:ascii="David" w:hAnsi="David" w:cs="David"/>
          <w:b/>
          <w:bCs/>
          <w:rtl/>
        </w:rPr>
      </w:pPr>
    </w:p>
    <w:p w14:paraId="2629C05F" w14:textId="77777777" w:rsidR="001229F1" w:rsidRDefault="001229F1" w:rsidP="00B2207E">
      <w:pPr>
        <w:tabs>
          <w:tab w:val="left" w:pos="0"/>
        </w:tabs>
        <w:spacing w:line="360" w:lineRule="auto"/>
        <w:ind w:left="-625"/>
        <w:jc w:val="center"/>
        <w:rPr>
          <w:rFonts w:ascii="David" w:hAnsi="David" w:cs="David"/>
          <w:b/>
          <w:bCs/>
          <w:rtl/>
        </w:rPr>
      </w:pPr>
    </w:p>
    <w:p w14:paraId="7DE903F9" w14:textId="77777777" w:rsidR="001229F1" w:rsidRDefault="001229F1" w:rsidP="00B2207E">
      <w:pPr>
        <w:tabs>
          <w:tab w:val="left" w:pos="0"/>
        </w:tabs>
        <w:spacing w:line="360" w:lineRule="auto"/>
        <w:ind w:left="-625"/>
        <w:jc w:val="center"/>
        <w:rPr>
          <w:rFonts w:ascii="David" w:hAnsi="David" w:cs="David"/>
          <w:b/>
          <w:bCs/>
          <w:rtl/>
        </w:rPr>
      </w:pPr>
    </w:p>
    <w:p w14:paraId="1580043F" w14:textId="77777777" w:rsidR="001229F1" w:rsidRDefault="001229F1" w:rsidP="00B2207E">
      <w:pPr>
        <w:tabs>
          <w:tab w:val="left" w:pos="0"/>
        </w:tabs>
        <w:spacing w:line="360" w:lineRule="auto"/>
        <w:ind w:left="-625"/>
        <w:jc w:val="center"/>
        <w:rPr>
          <w:rFonts w:ascii="David" w:hAnsi="David" w:cs="David"/>
          <w:b/>
          <w:bCs/>
          <w:rtl/>
        </w:rPr>
      </w:pPr>
    </w:p>
    <w:p w14:paraId="1D9E6652" w14:textId="77777777" w:rsidR="001229F1" w:rsidRDefault="001229F1" w:rsidP="00B2207E">
      <w:pPr>
        <w:tabs>
          <w:tab w:val="left" w:pos="0"/>
        </w:tabs>
        <w:spacing w:line="360" w:lineRule="auto"/>
        <w:ind w:left="-625"/>
        <w:jc w:val="center"/>
        <w:rPr>
          <w:rFonts w:ascii="David" w:hAnsi="David" w:cs="David"/>
          <w:b/>
          <w:bCs/>
          <w:rtl/>
        </w:rPr>
      </w:pPr>
    </w:p>
    <w:p w14:paraId="6B672367" w14:textId="3794C2F4" w:rsidR="00867BE4" w:rsidRDefault="00867BE4" w:rsidP="00ED6A1F">
      <w:pPr>
        <w:tabs>
          <w:tab w:val="left" w:pos="0"/>
        </w:tabs>
        <w:spacing w:line="360" w:lineRule="auto"/>
        <w:ind w:left="-625"/>
        <w:rPr>
          <w:rFonts w:ascii="David" w:hAnsi="David" w:cs="David"/>
          <w:color w:val="00591A"/>
          <w:rtl/>
        </w:rPr>
      </w:pPr>
      <w:r w:rsidRPr="00867BE4">
        <w:rPr>
          <w:rFonts w:ascii="David" w:hAnsi="David" w:cs="David"/>
          <w:color w:val="00591A"/>
          <w:rtl/>
        </w:rPr>
        <w:lastRenderedPageBreak/>
        <w:drawing>
          <wp:inline distT="0" distB="0" distL="0" distR="0" wp14:anchorId="1EC0BF66" wp14:editId="2F86FD3F">
            <wp:extent cx="5364480" cy="5574030"/>
            <wp:effectExtent l="0" t="0" r="7620" b="7620"/>
            <wp:docPr id="109938515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851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557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829B8" w14:textId="77777777" w:rsidR="00867BE4" w:rsidRDefault="00867BE4">
      <w:pPr>
        <w:bidi w:val="0"/>
        <w:rPr>
          <w:rFonts w:ascii="David" w:hAnsi="David" w:cs="David"/>
          <w:color w:val="00591A"/>
        </w:rPr>
        <w:sectPr w:rsidR="00867BE4" w:rsidSect="007E0155">
          <w:headerReference w:type="default" r:id="rId12"/>
          <w:footerReference w:type="default" r:id="rId13"/>
          <w:pgSz w:w="11906" w:h="16838"/>
          <w:pgMar w:top="2041" w:right="1800" w:bottom="1440" w:left="1658" w:header="0" w:footer="0" w:gutter="0"/>
          <w:cols w:space="708"/>
          <w:bidi/>
          <w:rtlGutter/>
          <w:docGrid w:linePitch="360"/>
        </w:sectPr>
      </w:pPr>
      <w:r>
        <w:rPr>
          <w:rFonts w:ascii="David" w:hAnsi="David" w:cs="David"/>
          <w:color w:val="00591A"/>
          <w:rtl/>
        </w:rPr>
        <w:br w:type="page"/>
      </w:r>
    </w:p>
    <w:p w14:paraId="6107CFCC" w14:textId="00D53758" w:rsidR="00867BE4" w:rsidRDefault="00867BE4">
      <w:pPr>
        <w:bidi w:val="0"/>
        <w:rPr>
          <w:rFonts w:ascii="David" w:hAnsi="David" w:cs="David"/>
          <w:color w:val="00591A"/>
        </w:rPr>
      </w:pPr>
      <w:r w:rsidRPr="00867BE4">
        <w:rPr>
          <w:rFonts w:ascii="David" w:hAnsi="David" w:cs="David"/>
          <w:color w:val="00591A"/>
        </w:rPr>
        <w:lastRenderedPageBreak/>
        <w:drawing>
          <wp:anchor distT="0" distB="0" distL="114300" distR="114300" simplePos="0" relativeHeight="251658240" behindDoc="1" locked="0" layoutInCell="1" allowOverlap="1" wp14:anchorId="6FC6642E" wp14:editId="65DD5155">
            <wp:simplePos x="0" y="0"/>
            <wp:positionH relativeFrom="column">
              <wp:posOffset>-815340</wp:posOffset>
            </wp:positionH>
            <wp:positionV relativeFrom="paragraph">
              <wp:posOffset>27305</wp:posOffset>
            </wp:positionV>
            <wp:extent cx="10325511" cy="4213860"/>
            <wp:effectExtent l="0" t="0" r="0" b="0"/>
            <wp:wrapNone/>
            <wp:docPr id="106383883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3883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25511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70F5DB" w14:textId="334F35F1" w:rsidR="001663C8" w:rsidRPr="009A4717" w:rsidRDefault="001663C8" w:rsidP="00ED6A1F">
      <w:pPr>
        <w:tabs>
          <w:tab w:val="left" w:pos="0"/>
        </w:tabs>
        <w:spacing w:line="360" w:lineRule="auto"/>
        <w:ind w:left="-625"/>
        <w:rPr>
          <w:rFonts w:ascii="David" w:hAnsi="David" w:cs="David"/>
          <w:color w:val="00591A"/>
          <w:rtl/>
        </w:rPr>
      </w:pPr>
    </w:p>
    <w:p w14:paraId="7320C572" w14:textId="77777777" w:rsidR="00AD748F" w:rsidRPr="009A4717" w:rsidRDefault="00AD748F" w:rsidP="00195D85">
      <w:pPr>
        <w:tabs>
          <w:tab w:val="left" w:pos="0"/>
        </w:tabs>
        <w:spacing w:line="360" w:lineRule="auto"/>
        <w:rPr>
          <w:rFonts w:ascii="David" w:hAnsi="David" w:cs="David"/>
          <w:color w:val="00591A"/>
        </w:rPr>
      </w:pPr>
    </w:p>
    <w:sectPr w:rsidR="00AD748F" w:rsidRPr="009A4717" w:rsidSect="00867BE4">
      <w:pgSz w:w="16838" w:h="11906" w:orient="landscape"/>
      <w:pgMar w:top="1658" w:right="2041" w:bottom="1800" w:left="144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068E3" w14:textId="77777777" w:rsidR="00D0649E" w:rsidRDefault="00D0649E">
      <w:r>
        <w:separator/>
      </w:r>
    </w:p>
  </w:endnote>
  <w:endnote w:type="continuationSeparator" w:id="0">
    <w:p w14:paraId="65051EC0" w14:textId="77777777" w:rsidR="00D0649E" w:rsidRDefault="00D0649E">
      <w:r>
        <w:continuationSeparator/>
      </w:r>
    </w:p>
  </w:endnote>
  <w:endnote w:type="continuationNotice" w:id="1">
    <w:p w14:paraId="225FB403" w14:textId="77777777" w:rsidR="00D0649E" w:rsidRDefault="00D064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5C496" w14:textId="130CA957" w:rsidR="004D6411" w:rsidRDefault="004D6411" w:rsidP="004A591B">
    <w:pPr>
      <w:pStyle w:val="a4"/>
      <w:ind w:hanging="1800"/>
      <w:rPr>
        <w:noProof/>
        <w:rtl/>
        <w:lang w:eastAsia="en-US"/>
      </w:rPr>
    </w:pPr>
  </w:p>
  <w:p w14:paraId="30438902" w14:textId="77777777" w:rsidR="0048058A" w:rsidRPr="00DD5435" w:rsidRDefault="0048058A" w:rsidP="004A591B">
    <w:pPr>
      <w:pStyle w:val="a4"/>
      <w:ind w:hanging="1800"/>
      <w:rPr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B387E" w14:textId="77777777" w:rsidR="00D0649E" w:rsidRDefault="00D0649E">
      <w:r>
        <w:separator/>
      </w:r>
    </w:p>
  </w:footnote>
  <w:footnote w:type="continuationSeparator" w:id="0">
    <w:p w14:paraId="188E28F3" w14:textId="77777777" w:rsidR="00D0649E" w:rsidRDefault="00D0649E">
      <w:r>
        <w:continuationSeparator/>
      </w:r>
    </w:p>
  </w:footnote>
  <w:footnote w:type="continuationNotice" w:id="1">
    <w:p w14:paraId="59ED695A" w14:textId="77777777" w:rsidR="00D0649E" w:rsidRDefault="00D0649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BA590" w14:textId="77777777" w:rsidR="0048058A" w:rsidRDefault="0048058A" w:rsidP="006538FD">
    <w:pPr>
      <w:pStyle w:val="a3"/>
      <w:ind w:hanging="1800"/>
      <w:rPr>
        <w:rtl/>
      </w:rPr>
    </w:pPr>
  </w:p>
  <w:p w14:paraId="4ADB4826" w14:textId="77777777" w:rsidR="008F6835" w:rsidRPr="008F6835" w:rsidRDefault="008F6835" w:rsidP="006538FD">
    <w:pPr>
      <w:pStyle w:val="a3"/>
      <w:ind w:hanging="1800"/>
      <w:rPr>
        <w:sz w:val="22"/>
        <w:szCs w:val="22"/>
        <w:rtl/>
      </w:rPr>
    </w:pPr>
  </w:p>
  <w:p w14:paraId="596BB48B" w14:textId="77777777" w:rsidR="008F6835" w:rsidRPr="008F6835" w:rsidRDefault="008F6835" w:rsidP="006538FD">
    <w:pPr>
      <w:pStyle w:val="a3"/>
      <w:ind w:hanging="1800"/>
      <w:rPr>
        <w:sz w:val="22"/>
        <w:szCs w:val="22"/>
        <w:rtl/>
      </w:rPr>
    </w:pPr>
  </w:p>
  <w:p w14:paraId="13FA1110" w14:textId="77777777" w:rsidR="008F6835" w:rsidRPr="008F6835" w:rsidRDefault="00A25878" w:rsidP="006538FD">
    <w:pPr>
      <w:pStyle w:val="a3"/>
      <w:ind w:hanging="1800"/>
      <w:rPr>
        <w:sz w:val="22"/>
        <w:szCs w:val="22"/>
        <w:rtl/>
      </w:rPr>
    </w:pPr>
    <w:r>
      <w:rPr>
        <w:rFonts w:hint="cs"/>
        <w:noProof/>
        <w:sz w:val="22"/>
        <w:szCs w:val="22"/>
        <w:lang w:eastAsia="en-US"/>
      </w:rPr>
      <w:drawing>
        <wp:anchor distT="0" distB="0" distL="114300" distR="114300" simplePos="0" relativeHeight="251653120" behindDoc="1" locked="0" layoutInCell="1" allowOverlap="1" wp14:anchorId="150C2410" wp14:editId="0DD02A5F">
          <wp:simplePos x="0" y="0"/>
          <wp:positionH relativeFrom="column">
            <wp:posOffset>-504825</wp:posOffset>
          </wp:positionH>
          <wp:positionV relativeFrom="paragraph">
            <wp:posOffset>100272</wp:posOffset>
          </wp:positionV>
          <wp:extent cx="2271395" cy="830580"/>
          <wp:effectExtent l="0" t="0" r="0" b="7620"/>
          <wp:wrapNone/>
          <wp:docPr id="1770035118" name="תמונה 1770035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915" t="29764" r="15303" b="30102"/>
                  <a:stretch/>
                </pic:blipFill>
                <pic:spPr bwMode="auto">
                  <a:xfrm>
                    <a:off x="0" y="0"/>
                    <a:ext cx="2271395" cy="8305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6D611C" w14:textId="5AFAFAB7" w:rsidR="004D6411" w:rsidRDefault="004D6411" w:rsidP="006538FD">
    <w:pPr>
      <w:pStyle w:val="a3"/>
      <w:ind w:hanging="1800"/>
      <w:rPr>
        <w:noProof/>
        <w:lang w:eastAsia="en-US"/>
      </w:rPr>
    </w:pPr>
  </w:p>
  <w:p w14:paraId="2E336842" w14:textId="77777777" w:rsidR="004D6411" w:rsidRDefault="004D6411" w:rsidP="006538FD">
    <w:pPr>
      <w:pStyle w:val="a3"/>
      <w:ind w:hanging="1800"/>
      <w:rPr>
        <w:noProof/>
        <w:rtl/>
        <w:lang w:eastAsia="en-US"/>
      </w:rPr>
    </w:pPr>
  </w:p>
  <w:p w14:paraId="053373D6" w14:textId="77777777" w:rsidR="008F6835" w:rsidRPr="008F6835" w:rsidRDefault="008F6835" w:rsidP="006538FD">
    <w:pPr>
      <w:pStyle w:val="a3"/>
      <w:ind w:hanging="1800"/>
      <w:rPr>
        <w:sz w:val="22"/>
        <w:szCs w:val="22"/>
        <w:rtl/>
      </w:rPr>
    </w:pPr>
  </w:p>
  <w:p w14:paraId="21EF93A3" w14:textId="77777777" w:rsidR="008F6835" w:rsidRPr="008F6835" w:rsidRDefault="008F6835" w:rsidP="00A25878">
    <w:pPr>
      <w:pStyle w:val="a3"/>
      <w:ind w:hanging="1800"/>
      <w:jc w:val="right"/>
      <w:rPr>
        <w:sz w:val="22"/>
        <w:szCs w:val="22"/>
        <w:rtl/>
      </w:rPr>
    </w:pPr>
  </w:p>
  <w:p w14:paraId="7EFFA535" w14:textId="77777777" w:rsidR="008F6835" w:rsidRPr="006538FD" w:rsidRDefault="008F6835" w:rsidP="006538FD">
    <w:pPr>
      <w:pStyle w:val="a3"/>
      <w:ind w:hanging="1800"/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74D55"/>
    <w:multiLevelType w:val="multilevel"/>
    <w:tmpl w:val="03F6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5749F"/>
    <w:multiLevelType w:val="multilevel"/>
    <w:tmpl w:val="8512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E7835"/>
    <w:multiLevelType w:val="hybridMultilevel"/>
    <w:tmpl w:val="5AF4B9AA"/>
    <w:lvl w:ilvl="0" w:tplc="00E487C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F052B2"/>
    <w:multiLevelType w:val="multilevel"/>
    <w:tmpl w:val="5570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D15A7"/>
    <w:multiLevelType w:val="multilevel"/>
    <w:tmpl w:val="C26A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922FD"/>
    <w:multiLevelType w:val="hybridMultilevel"/>
    <w:tmpl w:val="F4840B5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33D6423"/>
    <w:multiLevelType w:val="hybridMultilevel"/>
    <w:tmpl w:val="AE1AD086"/>
    <w:lvl w:ilvl="0" w:tplc="20000019">
      <w:start w:val="1"/>
      <w:numFmt w:val="lowerLetter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95F30DA"/>
    <w:multiLevelType w:val="hybridMultilevel"/>
    <w:tmpl w:val="C8527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CD4B9A"/>
    <w:multiLevelType w:val="multilevel"/>
    <w:tmpl w:val="0BDA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D7D56"/>
    <w:multiLevelType w:val="multilevel"/>
    <w:tmpl w:val="62B4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D94026"/>
    <w:multiLevelType w:val="multilevel"/>
    <w:tmpl w:val="5C2E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1C365D"/>
    <w:multiLevelType w:val="hybridMultilevel"/>
    <w:tmpl w:val="73AADB6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C8E34DB"/>
    <w:multiLevelType w:val="multilevel"/>
    <w:tmpl w:val="F6AC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B8624E"/>
    <w:multiLevelType w:val="hybridMultilevel"/>
    <w:tmpl w:val="2C924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D60EBC"/>
    <w:multiLevelType w:val="multilevel"/>
    <w:tmpl w:val="D3B6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EF2D9E"/>
    <w:multiLevelType w:val="multilevel"/>
    <w:tmpl w:val="A1BE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D26EA3"/>
    <w:multiLevelType w:val="hybridMultilevel"/>
    <w:tmpl w:val="8E3C1C0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E000F6"/>
    <w:multiLevelType w:val="multilevel"/>
    <w:tmpl w:val="396C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561F7A"/>
    <w:multiLevelType w:val="multilevel"/>
    <w:tmpl w:val="79C4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ED7787"/>
    <w:multiLevelType w:val="multilevel"/>
    <w:tmpl w:val="9F6E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1F3112"/>
    <w:multiLevelType w:val="multilevel"/>
    <w:tmpl w:val="55A6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9C73F9"/>
    <w:multiLevelType w:val="hybridMultilevel"/>
    <w:tmpl w:val="D06E964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4EF3363"/>
    <w:multiLevelType w:val="multilevel"/>
    <w:tmpl w:val="19A4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4D5345"/>
    <w:multiLevelType w:val="multilevel"/>
    <w:tmpl w:val="A6E2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1A1C53"/>
    <w:multiLevelType w:val="hybridMultilevel"/>
    <w:tmpl w:val="AB00BB0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3719058">
    <w:abstractNumId w:val="24"/>
  </w:num>
  <w:num w:numId="2" w16cid:durableId="1985741973">
    <w:abstractNumId w:val="9"/>
  </w:num>
  <w:num w:numId="3" w16cid:durableId="1992364825">
    <w:abstractNumId w:val="19"/>
  </w:num>
  <w:num w:numId="4" w16cid:durableId="1361466126">
    <w:abstractNumId w:val="17"/>
  </w:num>
  <w:num w:numId="5" w16cid:durableId="410740166">
    <w:abstractNumId w:val="18"/>
  </w:num>
  <w:num w:numId="6" w16cid:durableId="469060006">
    <w:abstractNumId w:val="6"/>
  </w:num>
  <w:num w:numId="7" w16cid:durableId="680854833">
    <w:abstractNumId w:val="16"/>
  </w:num>
  <w:num w:numId="8" w16cid:durableId="475070809">
    <w:abstractNumId w:val="12"/>
  </w:num>
  <w:num w:numId="9" w16cid:durableId="183322918">
    <w:abstractNumId w:val="22"/>
  </w:num>
  <w:num w:numId="10" w16cid:durableId="415980250">
    <w:abstractNumId w:val="23"/>
  </w:num>
  <w:num w:numId="11" w16cid:durableId="1138382455">
    <w:abstractNumId w:val="4"/>
  </w:num>
  <w:num w:numId="12" w16cid:durableId="1698038368">
    <w:abstractNumId w:val="14"/>
  </w:num>
  <w:num w:numId="13" w16cid:durableId="1566837925">
    <w:abstractNumId w:val="13"/>
  </w:num>
  <w:num w:numId="14" w16cid:durableId="567158025">
    <w:abstractNumId w:val="20"/>
  </w:num>
  <w:num w:numId="15" w16cid:durableId="1264147725">
    <w:abstractNumId w:val="0"/>
  </w:num>
  <w:num w:numId="16" w16cid:durableId="1378116439">
    <w:abstractNumId w:val="1"/>
  </w:num>
  <w:num w:numId="17" w16cid:durableId="750661422">
    <w:abstractNumId w:val="10"/>
  </w:num>
  <w:num w:numId="18" w16cid:durableId="1737168632">
    <w:abstractNumId w:val="3"/>
  </w:num>
  <w:num w:numId="19" w16cid:durableId="1777170078">
    <w:abstractNumId w:val="15"/>
  </w:num>
  <w:num w:numId="20" w16cid:durableId="167907663">
    <w:abstractNumId w:val="7"/>
  </w:num>
  <w:num w:numId="21" w16cid:durableId="284239867">
    <w:abstractNumId w:val="8"/>
  </w:num>
  <w:num w:numId="22" w16cid:durableId="1036197979">
    <w:abstractNumId w:val="2"/>
  </w:num>
  <w:num w:numId="23" w16cid:durableId="1297832373">
    <w:abstractNumId w:val="5"/>
  </w:num>
  <w:num w:numId="24" w16cid:durableId="989602959">
    <w:abstractNumId w:val="11"/>
  </w:num>
  <w:num w:numId="25" w16cid:durableId="27729680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A34"/>
    <w:rsid w:val="00002D73"/>
    <w:rsid w:val="00003667"/>
    <w:rsid w:val="0002076A"/>
    <w:rsid w:val="000346EF"/>
    <w:rsid w:val="000429F5"/>
    <w:rsid w:val="00045CBF"/>
    <w:rsid w:val="00051848"/>
    <w:rsid w:val="000553AB"/>
    <w:rsid w:val="00061C18"/>
    <w:rsid w:val="0007467B"/>
    <w:rsid w:val="00080502"/>
    <w:rsid w:val="00090393"/>
    <w:rsid w:val="00093B6C"/>
    <w:rsid w:val="00094549"/>
    <w:rsid w:val="000A2842"/>
    <w:rsid w:val="000A5377"/>
    <w:rsid w:val="000B0ACD"/>
    <w:rsid w:val="000B60F1"/>
    <w:rsid w:val="000C1F5C"/>
    <w:rsid w:val="000D0B83"/>
    <w:rsid w:val="000D197E"/>
    <w:rsid w:val="000D1D14"/>
    <w:rsid w:val="000D5A2D"/>
    <w:rsid w:val="000D6F60"/>
    <w:rsid w:val="000E6086"/>
    <w:rsid w:val="001027EF"/>
    <w:rsid w:val="00106F9C"/>
    <w:rsid w:val="001229F1"/>
    <w:rsid w:val="00125FBE"/>
    <w:rsid w:val="00137AEC"/>
    <w:rsid w:val="0014758C"/>
    <w:rsid w:val="00152699"/>
    <w:rsid w:val="001640C2"/>
    <w:rsid w:val="001663C8"/>
    <w:rsid w:val="001713EE"/>
    <w:rsid w:val="0017437E"/>
    <w:rsid w:val="00192C15"/>
    <w:rsid w:val="00194EA0"/>
    <w:rsid w:val="00195D85"/>
    <w:rsid w:val="001C33EB"/>
    <w:rsid w:val="001C656D"/>
    <w:rsid w:val="001D2D87"/>
    <w:rsid w:val="001D6E70"/>
    <w:rsid w:val="001F56E5"/>
    <w:rsid w:val="002070B9"/>
    <w:rsid w:val="00210C0A"/>
    <w:rsid w:val="00212B32"/>
    <w:rsid w:val="00213F9B"/>
    <w:rsid w:val="00216339"/>
    <w:rsid w:val="00226667"/>
    <w:rsid w:val="002368D5"/>
    <w:rsid w:val="002433D7"/>
    <w:rsid w:val="002473C4"/>
    <w:rsid w:val="00252CC1"/>
    <w:rsid w:val="0026117F"/>
    <w:rsid w:val="002A2805"/>
    <w:rsid w:val="002D48C6"/>
    <w:rsid w:val="002D5553"/>
    <w:rsid w:val="002E06FA"/>
    <w:rsid w:val="002E7EDA"/>
    <w:rsid w:val="002F13F4"/>
    <w:rsid w:val="00300949"/>
    <w:rsid w:val="00330A9E"/>
    <w:rsid w:val="00334274"/>
    <w:rsid w:val="0035671F"/>
    <w:rsid w:val="00365FB2"/>
    <w:rsid w:val="003A5084"/>
    <w:rsid w:val="003B3E1A"/>
    <w:rsid w:val="003B5DD5"/>
    <w:rsid w:val="003C5885"/>
    <w:rsid w:val="003D112B"/>
    <w:rsid w:val="003D79CB"/>
    <w:rsid w:val="003E2AB8"/>
    <w:rsid w:val="003E4801"/>
    <w:rsid w:val="00402B88"/>
    <w:rsid w:val="00420697"/>
    <w:rsid w:val="00426EF3"/>
    <w:rsid w:val="00434E51"/>
    <w:rsid w:val="00444795"/>
    <w:rsid w:val="0046624D"/>
    <w:rsid w:val="0048058A"/>
    <w:rsid w:val="004812FF"/>
    <w:rsid w:val="00490AF3"/>
    <w:rsid w:val="0049188C"/>
    <w:rsid w:val="00496403"/>
    <w:rsid w:val="004A1CF2"/>
    <w:rsid w:val="004A591B"/>
    <w:rsid w:val="004C0881"/>
    <w:rsid w:val="004C60BB"/>
    <w:rsid w:val="004D1992"/>
    <w:rsid w:val="004D52C0"/>
    <w:rsid w:val="004D6411"/>
    <w:rsid w:val="004E1C27"/>
    <w:rsid w:val="004E292A"/>
    <w:rsid w:val="004E34CA"/>
    <w:rsid w:val="00503718"/>
    <w:rsid w:val="005107C9"/>
    <w:rsid w:val="00511EE0"/>
    <w:rsid w:val="005173E4"/>
    <w:rsid w:val="00527EB2"/>
    <w:rsid w:val="005333AC"/>
    <w:rsid w:val="00540BBB"/>
    <w:rsid w:val="00543C19"/>
    <w:rsid w:val="00556A99"/>
    <w:rsid w:val="00566569"/>
    <w:rsid w:val="00566EA4"/>
    <w:rsid w:val="0057708D"/>
    <w:rsid w:val="00597152"/>
    <w:rsid w:val="005A03F3"/>
    <w:rsid w:val="005A4006"/>
    <w:rsid w:val="005A49D5"/>
    <w:rsid w:val="005B4686"/>
    <w:rsid w:val="005C1652"/>
    <w:rsid w:val="005C4571"/>
    <w:rsid w:val="005C5B5B"/>
    <w:rsid w:val="005D0674"/>
    <w:rsid w:val="005D3293"/>
    <w:rsid w:val="005F1C39"/>
    <w:rsid w:val="00611454"/>
    <w:rsid w:val="00622A32"/>
    <w:rsid w:val="00623106"/>
    <w:rsid w:val="00632105"/>
    <w:rsid w:val="006538FD"/>
    <w:rsid w:val="0066559E"/>
    <w:rsid w:val="00697E15"/>
    <w:rsid w:val="006A2888"/>
    <w:rsid w:val="006A42FD"/>
    <w:rsid w:val="006A56F0"/>
    <w:rsid w:val="006B24E7"/>
    <w:rsid w:val="006D7A3E"/>
    <w:rsid w:val="006F6CAE"/>
    <w:rsid w:val="006F6E32"/>
    <w:rsid w:val="00715555"/>
    <w:rsid w:val="007208A1"/>
    <w:rsid w:val="007315C0"/>
    <w:rsid w:val="00741E1E"/>
    <w:rsid w:val="00760E68"/>
    <w:rsid w:val="007628A9"/>
    <w:rsid w:val="00793E7D"/>
    <w:rsid w:val="007A0E29"/>
    <w:rsid w:val="007B1B62"/>
    <w:rsid w:val="007C25E8"/>
    <w:rsid w:val="007D6A38"/>
    <w:rsid w:val="007E0155"/>
    <w:rsid w:val="007E5461"/>
    <w:rsid w:val="007F5D96"/>
    <w:rsid w:val="007F6B17"/>
    <w:rsid w:val="00812A08"/>
    <w:rsid w:val="008139C4"/>
    <w:rsid w:val="00823B9F"/>
    <w:rsid w:val="008302BB"/>
    <w:rsid w:val="008418C0"/>
    <w:rsid w:val="00842177"/>
    <w:rsid w:val="0084497C"/>
    <w:rsid w:val="008528B5"/>
    <w:rsid w:val="0086253E"/>
    <w:rsid w:val="008641D2"/>
    <w:rsid w:val="00867BE4"/>
    <w:rsid w:val="0088606C"/>
    <w:rsid w:val="00886C4E"/>
    <w:rsid w:val="008A2583"/>
    <w:rsid w:val="008A5B90"/>
    <w:rsid w:val="008C0670"/>
    <w:rsid w:val="008D508C"/>
    <w:rsid w:val="008D5711"/>
    <w:rsid w:val="008E306E"/>
    <w:rsid w:val="008E6959"/>
    <w:rsid w:val="008F6835"/>
    <w:rsid w:val="008F7B7F"/>
    <w:rsid w:val="00907064"/>
    <w:rsid w:val="009078F4"/>
    <w:rsid w:val="00907FB8"/>
    <w:rsid w:val="00911E57"/>
    <w:rsid w:val="0092701E"/>
    <w:rsid w:val="00951F34"/>
    <w:rsid w:val="009A4717"/>
    <w:rsid w:val="009A673F"/>
    <w:rsid w:val="009C61AF"/>
    <w:rsid w:val="009D12A5"/>
    <w:rsid w:val="009E06E1"/>
    <w:rsid w:val="009E0C5E"/>
    <w:rsid w:val="009E60C6"/>
    <w:rsid w:val="009F6467"/>
    <w:rsid w:val="00A01097"/>
    <w:rsid w:val="00A04994"/>
    <w:rsid w:val="00A25878"/>
    <w:rsid w:val="00A60D18"/>
    <w:rsid w:val="00A6287E"/>
    <w:rsid w:val="00A93BA5"/>
    <w:rsid w:val="00A959C3"/>
    <w:rsid w:val="00AA458B"/>
    <w:rsid w:val="00AB0D37"/>
    <w:rsid w:val="00AC7608"/>
    <w:rsid w:val="00AD748F"/>
    <w:rsid w:val="00AE4FAB"/>
    <w:rsid w:val="00AF6F90"/>
    <w:rsid w:val="00B0442C"/>
    <w:rsid w:val="00B2207E"/>
    <w:rsid w:val="00B30E7D"/>
    <w:rsid w:val="00B31E62"/>
    <w:rsid w:val="00B35EA5"/>
    <w:rsid w:val="00B4080C"/>
    <w:rsid w:val="00B51FA8"/>
    <w:rsid w:val="00B576A2"/>
    <w:rsid w:val="00B71F5D"/>
    <w:rsid w:val="00B84BA5"/>
    <w:rsid w:val="00B85471"/>
    <w:rsid w:val="00B85838"/>
    <w:rsid w:val="00B90FBA"/>
    <w:rsid w:val="00B9386A"/>
    <w:rsid w:val="00B95DD3"/>
    <w:rsid w:val="00BB0A35"/>
    <w:rsid w:val="00BC0B97"/>
    <w:rsid w:val="00BC382A"/>
    <w:rsid w:val="00BC4F82"/>
    <w:rsid w:val="00BC5176"/>
    <w:rsid w:val="00BC6205"/>
    <w:rsid w:val="00BF020C"/>
    <w:rsid w:val="00C11610"/>
    <w:rsid w:val="00C15418"/>
    <w:rsid w:val="00C203C4"/>
    <w:rsid w:val="00C20C7E"/>
    <w:rsid w:val="00C538E8"/>
    <w:rsid w:val="00C57A56"/>
    <w:rsid w:val="00C60044"/>
    <w:rsid w:val="00C6087E"/>
    <w:rsid w:val="00C64314"/>
    <w:rsid w:val="00C81381"/>
    <w:rsid w:val="00C81DB8"/>
    <w:rsid w:val="00C97536"/>
    <w:rsid w:val="00CB2B07"/>
    <w:rsid w:val="00CD32A9"/>
    <w:rsid w:val="00CE4D03"/>
    <w:rsid w:val="00D05CEB"/>
    <w:rsid w:val="00D0649E"/>
    <w:rsid w:val="00D0699B"/>
    <w:rsid w:val="00D15081"/>
    <w:rsid w:val="00D405CD"/>
    <w:rsid w:val="00D45F7D"/>
    <w:rsid w:val="00D6019C"/>
    <w:rsid w:val="00D62772"/>
    <w:rsid w:val="00D63462"/>
    <w:rsid w:val="00D7689C"/>
    <w:rsid w:val="00D97866"/>
    <w:rsid w:val="00DC2E0E"/>
    <w:rsid w:val="00DC332F"/>
    <w:rsid w:val="00DD5435"/>
    <w:rsid w:val="00DE1861"/>
    <w:rsid w:val="00DF2FD8"/>
    <w:rsid w:val="00DF5638"/>
    <w:rsid w:val="00DF571D"/>
    <w:rsid w:val="00E13E32"/>
    <w:rsid w:val="00E2592A"/>
    <w:rsid w:val="00E3012E"/>
    <w:rsid w:val="00E30AA2"/>
    <w:rsid w:val="00E460D8"/>
    <w:rsid w:val="00E4708F"/>
    <w:rsid w:val="00E52A34"/>
    <w:rsid w:val="00E55B25"/>
    <w:rsid w:val="00E60A5D"/>
    <w:rsid w:val="00E63E06"/>
    <w:rsid w:val="00E74881"/>
    <w:rsid w:val="00E95489"/>
    <w:rsid w:val="00EA2F10"/>
    <w:rsid w:val="00EA3107"/>
    <w:rsid w:val="00EA5D72"/>
    <w:rsid w:val="00EB0912"/>
    <w:rsid w:val="00EB5D86"/>
    <w:rsid w:val="00EC1F0D"/>
    <w:rsid w:val="00EC7587"/>
    <w:rsid w:val="00ED6A1F"/>
    <w:rsid w:val="00EE6D60"/>
    <w:rsid w:val="00EF21A8"/>
    <w:rsid w:val="00EF79CA"/>
    <w:rsid w:val="00F17BDA"/>
    <w:rsid w:val="00F51BB6"/>
    <w:rsid w:val="00F51CFD"/>
    <w:rsid w:val="00F62835"/>
    <w:rsid w:val="00F639F9"/>
    <w:rsid w:val="00F82B73"/>
    <w:rsid w:val="00F901FC"/>
    <w:rsid w:val="00F96625"/>
    <w:rsid w:val="00FA2221"/>
    <w:rsid w:val="00FA6486"/>
    <w:rsid w:val="00FB6359"/>
    <w:rsid w:val="00FC3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3C4E72"/>
  <w15:docId w15:val="{D2590615-8147-4BB4-8662-B16F8BBC0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97536"/>
    <w:pPr>
      <w:bidi/>
    </w:pPr>
    <w:rPr>
      <w:rFonts w:eastAsia="Batang"/>
      <w:sz w:val="24"/>
      <w:szCs w:val="24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4758C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14758C"/>
    <w:pPr>
      <w:tabs>
        <w:tab w:val="center" w:pos="4153"/>
        <w:tab w:val="right" w:pos="8306"/>
      </w:tabs>
    </w:pPr>
  </w:style>
  <w:style w:type="paragraph" w:styleId="a5">
    <w:name w:val="Balloon Text"/>
    <w:basedOn w:val="a"/>
    <w:semiHidden/>
    <w:rsid w:val="008641D2"/>
    <w:rPr>
      <w:rFonts w:ascii="Tahoma" w:hAnsi="Tahoma" w:cs="Tahoma"/>
      <w:sz w:val="16"/>
      <w:szCs w:val="16"/>
    </w:rPr>
  </w:style>
  <w:style w:type="character" w:styleId="Hyperlink">
    <w:name w:val="Hyperlink"/>
    <w:basedOn w:val="a0"/>
    <w:rsid w:val="003C5885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E4708F"/>
    <w:pPr>
      <w:ind w:left="720"/>
      <w:contextualSpacing/>
    </w:pPr>
  </w:style>
  <w:style w:type="paragraph" w:styleId="NormalWeb">
    <w:name w:val="Normal (Web)"/>
    <w:basedOn w:val="a"/>
    <w:uiPriority w:val="99"/>
    <w:semiHidden/>
    <w:unhideWhenUsed/>
    <w:rsid w:val="00192C15"/>
    <w:pPr>
      <w:bidi w:val="0"/>
      <w:spacing w:before="100" w:beforeAutospacing="1" w:after="100" w:afterAutospacing="1"/>
    </w:pPr>
    <w:rPr>
      <w:rFonts w:eastAsia="Times New Roman"/>
    </w:rPr>
  </w:style>
  <w:style w:type="character" w:styleId="a7">
    <w:name w:val="Strong"/>
    <w:basedOn w:val="a0"/>
    <w:uiPriority w:val="22"/>
    <w:qFormat/>
    <w:rsid w:val="00192C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ritt\AppData\Roaming\Microsoft\Templates\&#1500;&#1493;&#1490;&#1493;%20&#1512;&#1499;&#1513;.dot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A355245F8A7E9548BF16F6BAB9441DFF" ma:contentTypeVersion="60" ma:contentTypeDescription="צור מסמך חדש." ma:contentTypeScope="" ma:versionID="eb3ea412ca7f1e9da422e6bf1a50e6c1">
  <xsd:schema xmlns:xsd="http://www.w3.org/2001/XMLSchema" xmlns:xs="http://www.w3.org/2001/XMLSchema" xmlns:p="http://schemas.microsoft.com/office/2006/metadata/properties" xmlns:ns2="1bc24395-5445-4cf0-9cff-a32c215bef19" xmlns:ns3="41aa2188-3a2f-4fba-a079-e85bc9aa5509" targetNamespace="http://schemas.microsoft.com/office/2006/metadata/properties" ma:root="true" ma:fieldsID="d33802978ac1cdfc08b924249494f5b2" ns2:_="" ns3:_="">
    <xsd:import namespace="1bc24395-5445-4cf0-9cff-a32c215bef19"/>
    <xsd:import namespace="41aa2188-3a2f-4fba-a079-e85bc9aa550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_x05ea__x05d9__x05d0__x05d5__x05e8_" minOccurs="0"/>
                <xsd:element ref="ns3:_x005f_x05de__x005f_x05d7__x005f_x05dc__x005f_x05e7__x005f_x05d4_" minOccurs="0"/>
                <xsd:element ref="ns3:MediaServiceMetadata" minOccurs="0"/>
                <xsd:element ref="ns3:MediaServiceFastMetadata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_x05e1__x05d9__x05dc__x05d1__x05d5__x05e1__x05d9__x05dd_" minOccurs="0"/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c24395-5445-4cf0-9cff-a32c215bef1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ערך של מזהה מסמך" ma:description="הערך של מזהה המסמך שהוקצה לפריט זה." ma:internalName="_dlc_DocId" ma:readOnly="true">
      <xsd:simpleType>
        <xsd:restriction base="dms:Text"/>
      </xsd:simpleType>
    </xsd:element>
    <xsd:element name="_dlc_DocIdUrl" ma:index="9" nillable="true" ma:displayName="מזהה מסמך" ma:description="קישור קבוע למסמך זה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מזהה תמידי" ma:description="השאר מזהה בעת הוספה." ma:hidden="true" ma:internalName="_dlc_DocIdPersistId" ma:readOnly="true">
      <xsd:simpleType>
        <xsd:restriction base="dms:Boolean"/>
      </xsd:simpleType>
    </xsd:element>
    <xsd:element name="SharedWithUsers" ma:index="22" nillable="true" ma:displayName="משותף עם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משותף עם פרטים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856bb9a5-7b58-46ba-b725-43c28e574e2a}" ma:internalName="TaxCatchAll" ma:showField="CatchAllData" ma:web="1bc24395-5445-4cf0-9cff-a32c215bef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aa2188-3a2f-4fba-a079-e85bc9aa5509" elementFormDefault="qualified">
    <xsd:import namespace="http://schemas.microsoft.com/office/2006/documentManagement/types"/>
    <xsd:import namespace="http://schemas.microsoft.com/office/infopath/2007/PartnerControls"/>
    <xsd:element name="_x05ea__x05d9__x05d0__x05d5__x05e8_" ma:index="11" nillable="true" ma:displayName="תיאור" ma:description="תיאור פריט" ma:internalName="_x05ea__x05d9__x05d0__x05d5__x05e8_" ma:readOnly="false">
      <xsd:simpleType>
        <xsd:restriction base="dms:Text">
          <xsd:maxLength value="255"/>
        </xsd:restriction>
      </xsd:simpleType>
    </xsd:element>
    <xsd:element name="_x005f_x05de__x005f_x05d7__x005f_x05dc__x005f_x05e7__x005f_x05d4_" ma:index="12" nillable="true" ma:displayName="מחלקה" ma:description="" ma:internalName="_x05de__x05d7__x05dc__x05e7__x05d4_" ma:readOnly="false">
      <xsd:simpleType>
        <xsd:restriction base="dms:Text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x05e1__x05d9__x05dc__x05d1__x05d5__x05e1__x05d9__x05dd_" ma:index="21" nillable="true" ma:displayName="סילבוסים" ma:format="Dropdown" ma:internalName="_x05e1__x05d9__x05dc__x05d1__x05d5__x05e1__x05d9__x05dd_">
      <xsd:simpleType>
        <xsd:restriction base="dms:Text">
          <xsd:maxLength value="255"/>
        </xsd:restriction>
      </xsd:simpleType>
    </xsd:element>
    <xsd:element name="lcf76f155ced4ddcb4097134ff3c332f" ma:index="25" nillable="true" ma:taxonomy="true" ma:internalName="lcf76f155ced4ddcb4097134ff3c332f" ma:taxonomyFieldName="MediaServiceImageTags" ma:displayName="תגיות תמונה" ma:readOnly="false" ma:fieldId="{5cf76f15-5ced-4ddc-b409-7134ff3c332f}" ma:taxonomyMulti="true" ma:sspId="e5cf2245-9dd4-4bf3-a411-dd99813035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5ea__x05d9__x05d0__x05d5__x05e8_ xmlns="41aa2188-3a2f-4fba-a079-e85bc9aa5509" xsi:nil="true"/>
    <_x005f_x05de__x005f_x05d7__x005f_x05dc__x005f_x05e7__x005f_x05d4_ xmlns="41aa2188-3a2f-4fba-a079-e85bc9aa5509" xsi:nil="true"/>
    <_dlc_DocId xmlns="1bc24395-5445-4cf0-9cff-a32c215bef19">2R74RD3YZUHQ-584573474-1279738</_dlc_DocId>
    <_dlc_DocIdUrl xmlns="1bc24395-5445-4cf0-9cff-a32c215bef19">
      <Url>https://yvcac.sharepoint.com/sites/Communication/_layouts/15/DocIdRedir.aspx?ID=2R74RD3YZUHQ-584573474-1279738</Url>
      <Description>2R74RD3YZUHQ-584573474-1279738</Description>
    </_dlc_DocIdUrl>
    <SharedWithUsers xmlns="1bc24395-5445-4cf0-9cff-a32c215bef19">
      <UserInfo>
        <DisplayName>Ruthy Hillman Shalev</DisplayName>
        <AccountId>48</AccountId>
        <AccountType/>
      </UserInfo>
      <UserInfo>
        <DisplayName>Hanna Admi</DisplayName>
        <AccountId>322</AccountId>
        <AccountType/>
      </UserInfo>
      <UserInfo>
        <DisplayName>Ofra Halperin</DisplayName>
        <AccountId>218</AccountId>
        <AccountType/>
      </UserInfo>
      <UserInfo>
        <DisplayName>Michal Man</DisplayName>
        <AccountId>63</AccountId>
        <AccountType/>
      </UserInfo>
      <UserInfo>
        <DisplayName>Romi Bar</DisplayName>
        <AccountId>195</AccountId>
        <AccountType/>
      </UserInfo>
      <UserInfo>
        <DisplayName>Tamar Drieblatt</DisplayName>
        <AccountId>24</AccountId>
        <AccountType/>
      </UserInfo>
      <UserInfo>
        <DisplayName>Tali Poleg</DisplayName>
        <AccountId>25</AccountId>
        <AccountType/>
      </UserInfo>
    </SharedWithUsers>
    <lcf76f155ced4ddcb4097134ff3c332f xmlns="41aa2188-3a2f-4fba-a079-e85bc9aa5509">
      <Terms xmlns="http://schemas.microsoft.com/office/infopath/2007/PartnerControls"/>
    </lcf76f155ced4ddcb4097134ff3c332f>
    <TaxCatchAll xmlns="1bc24395-5445-4cf0-9cff-a32c215bef19" xsi:nil="true"/>
    <_x05e1__x05d9__x05dc__x05d1__x05d5__x05e1__x05d9__x05dd_ xmlns="41aa2188-3a2f-4fba-a079-e85bc9aa5509" xsi:nil="true"/>
  </documentManagement>
</p:properties>
</file>

<file path=customXml/itemProps1.xml><?xml version="1.0" encoding="utf-8"?>
<ds:datastoreItem xmlns:ds="http://schemas.openxmlformats.org/officeDocument/2006/customXml" ds:itemID="{EC7F53F2-9314-4D5B-9CC2-3D9B19C70D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D017E72-AD05-4CF0-B545-7EEDDB1D28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c24395-5445-4cf0-9cff-a32c215bef19"/>
    <ds:schemaRef ds:uri="41aa2188-3a2f-4fba-a079-e85bc9aa55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A66EE58-2262-40E7-8EAF-CA7D78D8B79E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71DE4612-FB0F-4053-9FA8-E0CC1C9F7168}">
  <ds:schemaRefs>
    <ds:schemaRef ds:uri="http://schemas.microsoft.com/office/2006/metadata/properties"/>
    <ds:schemaRef ds:uri="http://schemas.microsoft.com/office/infopath/2007/PartnerControls"/>
    <ds:schemaRef ds:uri="41aa2188-3a2f-4fba-a079-e85bc9aa5509"/>
    <ds:schemaRef ds:uri="1bc24395-5445-4cf0-9cff-a32c215bef1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לוגו רכש</Template>
  <TotalTime>898</TotalTime>
  <Pages>5</Pages>
  <Words>361</Words>
  <Characters>1807</Characters>
  <Application>Microsoft Office Word</Application>
  <DocSecurity>0</DocSecurity>
  <Lines>15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YVC</Company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Orit Luvka</dc:creator>
  <cp:keywords/>
  <cp:lastModifiedBy>ליאור דנינו</cp:lastModifiedBy>
  <cp:revision>48</cp:revision>
  <cp:lastPrinted>2022-06-23T13:07:00Z</cp:lastPrinted>
  <dcterms:created xsi:type="dcterms:W3CDTF">2025-09-06T09:31:00Z</dcterms:created>
  <dcterms:modified xsi:type="dcterms:W3CDTF">2026-04-18T14:28:00Z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0x010100A355245F8A7E9548BF16F6BAB9441DFF</vt:lpwstr>
  </property>
  <property fmtid="{D5CDD505-2E9C-101B-9397-08002B2CF9AE}" pid="3" name="_dlc_DocIdItemGuid">
    <vt:lpwstr>5c2f3782-4f6e-4f0d-963f-d370a6c11d19</vt:lpwstr>
  </property>
  <property fmtid="{D5CDD505-2E9C-101B-9397-08002B2CF9AE}" pid="4" name="MediaServiceImageTags">
    <vt:lpwstr/>
  </property>
</Properties>
</file>