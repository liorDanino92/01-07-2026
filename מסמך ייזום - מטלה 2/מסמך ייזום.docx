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E1EE" w14:textId="77777777" w:rsidR="009E60C6" w:rsidRPr="009A4717" w:rsidRDefault="009E60C6" w:rsidP="00ED6A1F">
      <w:pPr>
        <w:tabs>
          <w:tab w:val="left" w:pos="0"/>
        </w:tabs>
        <w:spacing w:line="360" w:lineRule="auto"/>
        <w:ind w:left="-625"/>
        <w:rPr>
          <w:rFonts w:ascii="David" w:hAnsi="David" w:cs="David"/>
          <w:color w:val="00591A"/>
          <w:rtl/>
        </w:rPr>
      </w:pPr>
    </w:p>
    <w:p w14:paraId="68450FCE" w14:textId="77777777" w:rsidR="00EB5276" w:rsidRDefault="00EB5276" w:rsidP="003E23D2">
      <w:pPr>
        <w:tabs>
          <w:tab w:val="left" w:pos="0"/>
        </w:tabs>
        <w:spacing w:line="360" w:lineRule="auto"/>
        <w:ind w:left="-625"/>
        <w:jc w:val="center"/>
        <w:rPr>
          <w:rFonts w:ascii="David" w:hAnsi="David" w:cs="David"/>
          <w:b/>
          <w:bCs/>
          <w:rtl/>
        </w:rPr>
      </w:pPr>
    </w:p>
    <w:p w14:paraId="6CCF373A" w14:textId="0CA58B15" w:rsidR="00334274" w:rsidRPr="00EB5276" w:rsidRDefault="00EB5276" w:rsidP="007F54CB">
      <w:pPr>
        <w:pStyle w:val="a6"/>
        <w:numPr>
          <w:ilvl w:val="0"/>
          <w:numId w:val="15"/>
        </w:numPr>
        <w:tabs>
          <w:tab w:val="left" w:pos="0"/>
        </w:tabs>
        <w:spacing w:line="360" w:lineRule="auto"/>
        <w:ind w:left="-199"/>
        <w:jc w:val="center"/>
        <w:rPr>
          <w:rFonts w:ascii="David" w:hAnsi="David" w:cs="David"/>
          <w:b/>
          <w:bCs/>
        </w:rPr>
      </w:pPr>
      <w:r>
        <w:rPr>
          <w:rFonts w:ascii="David" w:hAnsi="David" w:cs="David"/>
          <w:b/>
          <w:bCs/>
          <w:lang w:val="en-GB"/>
        </w:rPr>
        <w:t xml:space="preserve"> </w:t>
      </w:r>
      <w:r w:rsidR="007F54CB">
        <w:rPr>
          <w:rFonts w:ascii="David" w:hAnsi="David" w:cs="David" w:hint="cs"/>
          <w:b/>
          <w:bCs/>
          <w:rtl/>
          <w:lang w:val="en-GB"/>
        </w:rPr>
        <w:t>שלב ייזום המערכת</w:t>
      </w:r>
    </w:p>
    <w:p w14:paraId="7E7C585B" w14:textId="77777777" w:rsidR="003667A8" w:rsidRDefault="003667A8" w:rsidP="003E23D2">
      <w:pPr>
        <w:tabs>
          <w:tab w:val="left" w:pos="0"/>
        </w:tabs>
        <w:spacing w:line="360" w:lineRule="auto"/>
        <w:ind w:left="-625"/>
        <w:jc w:val="center"/>
        <w:rPr>
          <w:rFonts w:ascii="David" w:hAnsi="David" w:cs="David"/>
          <w:b/>
          <w:bCs/>
          <w:rtl/>
          <w:lang w:val="en-GB"/>
        </w:rPr>
      </w:pPr>
    </w:p>
    <w:p w14:paraId="059B4A0D" w14:textId="4D966A62" w:rsidR="003667A8" w:rsidRDefault="003667A8" w:rsidP="00EB5276">
      <w:pPr>
        <w:tabs>
          <w:tab w:val="left" w:pos="0"/>
        </w:tabs>
        <w:spacing w:line="360" w:lineRule="auto"/>
        <w:ind w:left="-625"/>
        <w:rPr>
          <w:rFonts w:ascii="David" w:hAnsi="David" w:cs="David"/>
          <w:rtl/>
        </w:rPr>
      </w:pPr>
      <w:r w:rsidRPr="00134C6E">
        <w:rPr>
          <w:rFonts w:ascii="David" w:hAnsi="David" w:cs="David" w:hint="cs"/>
          <w:b/>
          <w:bCs/>
          <w:rtl/>
        </w:rPr>
        <w:t>מטרת שלב זה:</w:t>
      </w:r>
    </w:p>
    <w:p w14:paraId="154BE27A" w14:textId="40F0F69D" w:rsidR="002726A3" w:rsidRPr="002726A3" w:rsidRDefault="0086727F" w:rsidP="002726A3">
      <w:pPr>
        <w:tabs>
          <w:tab w:val="left" w:pos="0"/>
        </w:tabs>
        <w:spacing w:line="360" w:lineRule="auto"/>
        <w:ind w:left="-625"/>
        <w:rPr>
          <w:rFonts w:ascii="David" w:hAnsi="David" w:cs="David"/>
        </w:rPr>
      </w:pPr>
      <w:r w:rsidRPr="00052E89">
        <w:rPr>
          <w:rFonts w:ascii="David" w:hAnsi="David" w:cs="David"/>
          <w:rtl/>
        </w:rPr>
        <w:t xml:space="preserve">שלב זה </w:t>
      </w:r>
      <w:r w:rsidR="002726A3" w:rsidRPr="002726A3">
        <w:rPr>
          <w:rFonts w:ascii="David" w:hAnsi="David" w:cs="David" w:hint="cs"/>
          <w:rtl/>
        </w:rPr>
        <w:t>נועד לצורך איסוף מידע למען קבלת החלטה על הצורך במערכת מידע או מערכת מבוססת נתונים חדשה. מסמך זה מרכז מידע על הלקוח</w:t>
      </w:r>
      <w:r>
        <w:rPr>
          <w:rFonts w:ascii="David" w:hAnsi="David" w:cs="David" w:hint="cs"/>
          <w:rtl/>
        </w:rPr>
        <w:t>/משתמשים</w:t>
      </w:r>
      <w:r w:rsidR="002726A3" w:rsidRPr="002726A3">
        <w:rPr>
          <w:rFonts w:ascii="David" w:hAnsi="David" w:cs="David" w:hint="cs"/>
          <w:rtl/>
        </w:rPr>
        <w:t xml:space="preserve">, תיאור המצב הקיים והבעיות הקיימות, יעדי המערכת המוצעת והיתכנות המערכת. </w:t>
      </w:r>
    </w:p>
    <w:p w14:paraId="40BD8E37" w14:textId="77777777" w:rsidR="002726A3" w:rsidRPr="002726A3" w:rsidRDefault="002726A3" w:rsidP="00EB5276">
      <w:pPr>
        <w:tabs>
          <w:tab w:val="left" w:pos="0"/>
        </w:tabs>
        <w:spacing w:line="360" w:lineRule="auto"/>
        <w:ind w:left="-625"/>
        <w:rPr>
          <w:rFonts w:ascii="David" w:hAnsi="David" w:cs="David"/>
          <w:rtl/>
        </w:rPr>
      </w:pPr>
    </w:p>
    <w:p w14:paraId="317486C7" w14:textId="77777777" w:rsidR="003667A8" w:rsidRDefault="003667A8" w:rsidP="003667A8">
      <w:pPr>
        <w:tabs>
          <w:tab w:val="left" w:pos="0"/>
        </w:tabs>
        <w:spacing w:line="360" w:lineRule="auto"/>
        <w:ind w:left="-625"/>
        <w:rPr>
          <w:rFonts w:ascii="David" w:hAnsi="David" w:cs="David"/>
          <w:b/>
          <w:bCs/>
          <w:rtl/>
        </w:rPr>
      </w:pPr>
    </w:p>
    <w:p w14:paraId="5E6340A8" w14:textId="1A4CD688" w:rsidR="003667A8" w:rsidRPr="00252577" w:rsidRDefault="003667A8" w:rsidP="003667A8">
      <w:pPr>
        <w:tabs>
          <w:tab w:val="left" w:pos="0"/>
        </w:tabs>
        <w:spacing w:line="360" w:lineRule="auto"/>
        <w:ind w:left="-625"/>
        <w:rPr>
          <w:rFonts w:ascii="David" w:hAnsi="David" w:cs="David"/>
          <w:b/>
          <w:bCs/>
          <w:rtl/>
        </w:rPr>
      </w:pPr>
      <w:r>
        <w:rPr>
          <w:rFonts w:ascii="David" w:hAnsi="David" w:cs="David" w:hint="cs"/>
          <w:b/>
          <w:bCs/>
          <w:rtl/>
        </w:rPr>
        <w:t>בדוח זה עליכם לפרט על:</w:t>
      </w:r>
    </w:p>
    <w:p w14:paraId="20B447FF" w14:textId="77777777" w:rsidR="003667A8" w:rsidRPr="003E23D2" w:rsidRDefault="003667A8" w:rsidP="003667A8">
      <w:pPr>
        <w:numPr>
          <w:ilvl w:val="0"/>
          <w:numId w:val="14"/>
        </w:numPr>
        <w:tabs>
          <w:tab w:val="left" w:pos="0"/>
        </w:tabs>
        <w:spacing w:line="360" w:lineRule="auto"/>
        <w:rPr>
          <w:rFonts w:ascii="David" w:hAnsi="David" w:cs="David"/>
        </w:rPr>
      </w:pPr>
      <w:r w:rsidRPr="003E23D2">
        <w:rPr>
          <w:rFonts w:ascii="David" w:hAnsi="David" w:cs="David"/>
          <w:rtl/>
        </w:rPr>
        <w:t>הגדרת הבעיה אותה מעוניינים לפתור באמצעות הפרויקט</w:t>
      </w:r>
    </w:p>
    <w:p w14:paraId="3F3AC8BE" w14:textId="75998C1D" w:rsidR="003667A8" w:rsidRPr="003E23D2" w:rsidRDefault="003667A8" w:rsidP="003667A8">
      <w:pPr>
        <w:numPr>
          <w:ilvl w:val="0"/>
          <w:numId w:val="14"/>
        </w:numPr>
        <w:tabs>
          <w:tab w:val="left" w:pos="0"/>
        </w:tabs>
        <w:spacing w:line="360" w:lineRule="auto"/>
        <w:rPr>
          <w:rFonts w:ascii="David" w:hAnsi="David" w:cs="David"/>
          <w:rtl/>
        </w:rPr>
      </w:pPr>
      <w:r w:rsidRPr="003E23D2">
        <w:rPr>
          <w:rFonts w:ascii="David" w:hAnsi="David" w:cs="David"/>
          <w:rtl/>
        </w:rPr>
        <w:t>הגדרת מטרות הפרויקט</w:t>
      </w:r>
      <w:r w:rsidR="003D7851">
        <w:rPr>
          <w:rFonts w:ascii="David" w:hAnsi="David" w:cs="David" w:hint="cs"/>
          <w:rtl/>
        </w:rPr>
        <w:t>, משתמשי המערכת</w:t>
      </w:r>
      <w:r w:rsidR="00EF55A7">
        <w:rPr>
          <w:rFonts w:ascii="David" w:hAnsi="David" w:cs="David" w:hint="cs"/>
          <w:rtl/>
        </w:rPr>
        <w:t xml:space="preserve"> או הארגון שישתמש במערכת</w:t>
      </w:r>
    </w:p>
    <w:p w14:paraId="4D340953" w14:textId="77777777" w:rsidR="003667A8" w:rsidRPr="003E23D2" w:rsidRDefault="003667A8" w:rsidP="003667A8">
      <w:pPr>
        <w:numPr>
          <w:ilvl w:val="0"/>
          <w:numId w:val="14"/>
        </w:numPr>
        <w:tabs>
          <w:tab w:val="left" w:pos="0"/>
        </w:tabs>
        <w:spacing w:line="360" w:lineRule="auto"/>
        <w:rPr>
          <w:rFonts w:ascii="David" w:hAnsi="David" w:cs="David"/>
          <w:rtl/>
        </w:rPr>
      </w:pPr>
      <w:r w:rsidRPr="003E23D2">
        <w:rPr>
          <w:rFonts w:ascii="David" w:hAnsi="David" w:cs="David"/>
          <w:rtl/>
        </w:rPr>
        <w:t>התועלת הצפויה מהפרויקט</w:t>
      </w:r>
    </w:p>
    <w:p w14:paraId="605688FF" w14:textId="77777777" w:rsidR="003667A8" w:rsidRPr="003E23D2" w:rsidRDefault="003667A8" w:rsidP="003667A8">
      <w:pPr>
        <w:numPr>
          <w:ilvl w:val="0"/>
          <w:numId w:val="14"/>
        </w:numPr>
        <w:tabs>
          <w:tab w:val="left" w:pos="0"/>
        </w:tabs>
        <w:spacing w:line="360" w:lineRule="auto"/>
        <w:rPr>
          <w:rFonts w:ascii="David" w:hAnsi="David" w:cs="David"/>
          <w:rtl/>
        </w:rPr>
      </w:pPr>
      <w:r w:rsidRPr="003E23D2">
        <w:rPr>
          <w:rFonts w:ascii="David" w:hAnsi="David" w:cs="David"/>
          <w:rtl/>
        </w:rPr>
        <w:t>בחינת פתרונות קיימים לבעיה</w:t>
      </w:r>
    </w:p>
    <w:p w14:paraId="72D2824A" w14:textId="77777777" w:rsidR="003667A8" w:rsidRPr="003E23D2" w:rsidRDefault="003667A8" w:rsidP="003667A8">
      <w:pPr>
        <w:numPr>
          <w:ilvl w:val="0"/>
          <w:numId w:val="14"/>
        </w:numPr>
        <w:tabs>
          <w:tab w:val="left" w:pos="0"/>
        </w:tabs>
        <w:spacing w:line="360" w:lineRule="auto"/>
        <w:rPr>
          <w:rFonts w:ascii="David" w:hAnsi="David" w:cs="David"/>
          <w:rtl/>
        </w:rPr>
      </w:pPr>
      <w:r w:rsidRPr="003E23D2">
        <w:rPr>
          <w:rFonts w:ascii="David" w:hAnsi="David" w:cs="David"/>
          <w:rtl/>
        </w:rPr>
        <w:t>הערכה ראשונית של טכניקות וכלים שידרשו לפרויקט</w:t>
      </w:r>
    </w:p>
    <w:p w14:paraId="2AAF209C" w14:textId="77777777" w:rsidR="003667A8" w:rsidRDefault="003667A8" w:rsidP="003E23D2">
      <w:pPr>
        <w:tabs>
          <w:tab w:val="left" w:pos="0"/>
        </w:tabs>
        <w:spacing w:line="360" w:lineRule="auto"/>
        <w:ind w:left="-625"/>
        <w:jc w:val="center"/>
        <w:rPr>
          <w:rFonts w:ascii="David" w:hAnsi="David" w:cs="David"/>
          <w:b/>
          <w:bCs/>
          <w:rtl/>
          <w:lang w:val="en-GB"/>
        </w:rPr>
      </w:pPr>
    </w:p>
    <w:p w14:paraId="1B765F88" w14:textId="77777777" w:rsidR="003667A8" w:rsidRDefault="003667A8" w:rsidP="003E23D2">
      <w:pPr>
        <w:tabs>
          <w:tab w:val="left" w:pos="0"/>
        </w:tabs>
        <w:spacing w:line="360" w:lineRule="auto"/>
        <w:ind w:left="-625"/>
        <w:jc w:val="center"/>
        <w:rPr>
          <w:rFonts w:ascii="David" w:hAnsi="David" w:cs="David"/>
          <w:b/>
          <w:bCs/>
          <w:rtl/>
          <w:lang w:val="en-GB"/>
        </w:rPr>
      </w:pPr>
    </w:p>
    <w:p w14:paraId="35E517C3" w14:textId="77777777" w:rsidR="003667A8" w:rsidRDefault="003667A8" w:rsidP="003E23D2">
      <w:pPr>
        <w:tabs>
          <w:tab w:val="left" w:pos="0"/>
        </w:tabs>
        <w:spacing w:line="360" w:lineRule="auto"/>
        <w:ind w:left="-625"/>
        <w:jc w:val="center"/>
        <w:rPr>
          <w:rFonts w:ascii="David" w:hAnsi="David" w:cs="David"/>
          <w:b/>
          <w:bCs/>
          <w:rtl/>
          <w:lang w:val="en-GB"/>
        </w:rPr>
      </w:pPr>
    </w:p>
    <w:p w14:paraId="5517D0D2" w14:textId="77777777" w:rsidR="003667A8" w:rsidRDefault="003667A8" w:rsidP="003E23D2">
      <w:pPr>
        <w:tabs>
          <w:tab w:val="left" w:pos="0"/>
        </w:tabs>
        <w:spacing w:line="360" w:lineRule="auto"/>
        <w:ind w:left="-625"/>
        <w:jc w:val="center"/>
        <w:rPr>
          <w:rFonts w:ascii="David" w:hAnsi="David" w:cs="David"/>
          <w:b/>
          <w:bCs/>
          <w:rtl/>
          <w:lang w:val="en-GB"/>
        </w:rPr>
      </w:pPr>
    </w:p>
    <w:p w14:paraId="2365F47B" w14:textId="2D75F117" w:rsidR="003667A8" w:rsidRDefault="003667A8" w:rsidP="003E23D2">
      <w:pPr>
        <w:tabs>
          <w:tab w:val="left" w:pos="0"/>
        </w:tabs>
        <w:spacing w:line="360" w:lineRule="auto"/>
        <w:ind w:left="-625"/>
        <w:jc w:val="center"/>
        <w:rPr>
          <w:rFonts w:ascii="David" w:hAnsi="David" w:cs="David"/>
          <w:b/>
          <w:bCs/>
          <w:rtl/>
          <w:lang w:val="en-GB"/>
        </w:rPr>
      </w:pPr>
      <w:r>
        <w:rPr>
          <w:rFonts w:ascii="David" w:hAnsi="David" w:cs="David" w:hint="cs"/>
          <w:b/>
          <w:bCs/>
          <w:rtl/>
          <w:lang w:val="en-GB"/>
        </w:rPr>
        <w:t>הדוח אותו מגישים מצורף בדף הבא, חובה לחתום ו</w:t>
      </w:r>
      <w:r w:rsidR="00EB5276">
        <w:rPr>
          <w:rFonts w:ascii="David" w:hAnsi="David" w:cs="David" w:hint="cs"/>
          <w:b/>
          <w:bCs/>
          <w:rtl/>
          <w:lang w:val="en-GB"/>
        </w:rPr>
        <w:t>לתת למנחה הפרויקט לחתום!</w:t>
      </w:r>
    </w:p>
    <w:p w14:paraId="1A22530A" w14:textId="77777777" w:rsidR="006B7460" w:rsidRDefault="006B7460" w:rsidP="003E23D2">
      <w:pPr>
        <w:tabs>
          <w:tab w:val="left" w:pos="0"/>
        </w:tabs>
        <w:spacing w:line="360" w:lineRule="auto"/>
        <w:ind w:left="-625"/>
        <w:jc w:val="center"/>
        <w:rPr>
          <w:rFonts w:ascii="David" w:hAnsi="David" w:cs="David"/>
          <w:b/>
          <w:bCs/>
          <w:rtl/>
          <w:lang w:val="en-GB"/>
        </w:rPr>
      </w:pPr>
    </w:p>
    <w:p w14:paraId="4AD20F9B" w14:textId="5476F8D5"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t>הגדרת הבעיה</w:t>
      </w:r>
    </w:p>
    <w:p w14:paraId="77AD98C1" w14:textId="7777777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בשנים האחרונות חלה עלייה משמעותית במודעות הציבור לאכילה בריאה ולצריכת פירות וירקות, לצד גידול בפופולריות של תוכניות בישול ותוכן קולינרי המעודדים שימוש בחומרי גלם איכותיים, טריים ומגוונים. מגמות אלו הובילו לצמיחה במספר החנויות האינטרנטיות המתמחות במכירת פירות וירקות ברמת איכות גבוהה, הכוללות מגוון רחב של מוצרים, זנים מיוחדים ופרודוקטים שאינם זמינים, לרוב, ברשתות הסופרמרקטים הגדולות.</w:t>
      </w:r>
    </w:p>
    <w:p w14:paraId="59CA1015" w14:textId="77777777" w:rsidR="006B7460" w:rsidRPr="006B7460" w:rsidRDefault="006B7460" w:rsidP="006B7460">
      <w:pPr>
        <w:tabs>
          <w:tab w:val="left" w:pos="0"/>
        </w:tabs>
        <w:spacing w:line="360" w:lineRule="auto"/>
        <w:ind w:left="720"/>
        <w:rPr>
          <w:rFonts w:ascii="David" w:hAnsi="David" w:cs="David"/>
          <w:b/>
          <w:bCs/>
          <w:rtl/>
        </w:rPr>
      </w:pPr>
    </w:p>
    <w:p w14:paraId="37D7EC17" w14:textId="7777777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למרות ריבוי החנויות, הצרכן מתקשה כיום להשוות בין האפשרויות הקיימות בשוק: אין פתרון מרכזי המאפשר בניית סל קניות והשוואת מחיר כולל, כיסוי סל (זמינות המוצרים), ותנאים נלווים בין חנויות מתמחות שונות. כתוצאה מכך, החלטות רכישה מתקבלות על בסיס מידע חלקי, חיפוש ידני בין אתרים שונים וניסוי וטעייה, דבר העלול להוביל לבחירה שאינה אופטימלית מבחינת מחיר, איכות או נוחות.</w:t>
      </w:r>
    </w:p>
    <w:p w14:paraId="71890EDC" w14:textId="77777777" w:rsidR="006B7460" w:rsidRPr="006B7460" w:rsidRDefault="006B7460" w:rsidP="006B7460">
      <w:pPr>
        <w:tabs>
          <w:tab w:val="left" w:pos="0"/>
        </w:tabs>
        <w:spacing w:line="360" w:lineRule="auto"/>
        <w:ind w:left="720"/>
        <w:rPr>
          <w:rFonts w:ascii="David" w:hAnsi="David" w:cs="David"/>
          <w:b/>
          <w:bCs/>
          <w:rtl/>
        </w:rPr>
      </w:pPr>
    </w:p>
    <w:p w14:paraId="1341B67B" w14:textId="2426F890"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lastRenderedPageBreak/>
        <w:t>מטרות הפרויקט</w:t>
      </w:r>
    </w:p>
    <w:p w14:paraId="7EF1673F" w14:textId="061A69AF"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לפתח פורטל אינטרנטי המאפשר למשתמש להרכיב סל פירות וירקות לפי צרכיו.</w:t>
      </w:r>
    </w:p>
    <w:p w14:paraId="03AF1A40" w14:textId="3E5508FC"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לאפשר השוואה בין חנויות מתמחות שונות על בסיס מחיר סל כולל, כיסוי סל ותנאי רכישה.</w:t>
      </w:r>
    </w:p>
    <w:p w14:paraId="4EE5C008" w14:textId="39F7464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לספק למשתמש המלצות לבחירת סל מתאים בהתאם להעדפותיו (כגון: הסל הזול ביותר, סל מחנות אחת).</w:t>
      </w:r>
    </w:p>
    <w:p w14:paraId="5588D48F" w14:textId="2E5E4550"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ליישם מערכת תומכת החלטה (</w:t>
      </w:r>
      <w:r w:rsidRPr="006B7460">
        <w:rPr>
          <w:rFonts w:ascii="David" w:hAnsi="David" w:cs="David"/>
        </w:rPr>
        <w:t>Decision Support System</w:t>
      </w:r>
      <w:r w:rsidRPr="006B7460">
        <w:rPr>
          <w:rFonts w:ascii="David" w:hAnsi="David" w:cs="David"/>
          <w:rtl/>
        </w:rPr>
        <w:t>) המסייעת בקבלת החלטת רכישה מושכלת.</w:t>
      </w:r>
    </w:p>
    <w:p w14:paraId="7D4F542D" w14:textId="7777777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להציג את המידע בצורה ברורה ונגישה, ללא ביצוע רכישה בפועל דרך המערכת.</w:t>
      </w:r>
    </w:p>
    <w:p w14:paraId="675D4791" w14:textId="77777777" w:rsidR="006B7460" w:rsidRPr="006B7460" w:rsidRDefault="006B7460" w:rsidP="006B7460">
      <w:pPr>
        <w:tabs>
          <w:tab w:val="left" w:pos="0"/>
        </w:tabs>
        <w:spacing w:line="360" w:lineRule="auto"/>
        <w:ind w:left="720"/>
        <w:rPr>
          <w:rFonts w:ascii="David" w:hAnsi="David" w:cs="David"/>
          <w:b/>
          <w:bCs/>
          <w:rtl/>
        </w:rPr>
      </w:pPr>
    </w:p>
    <w:p w14:paraId="1CD65D00" w14:textId="7195D551"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t>משתמשי המערכת</w:t>
      </w:r>
    </w:p>
    <w:p w14:paraId="1C0F6871" w14:textId="1C257AAA"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צרכנים פרטיים: משפחות, חובבי בישול, ואנשים המעוניינים לרכוש פירות וירקות איכותיים ומגוונים מחנויות מתמחות.</w:t>
      </w:r>
    </w:p>
    <w:p w14:paraId="5FB3F675" w14:textId="64DF9782" w:rsidR="006B7460" w:rsidRDefault="006B7460" w:rsidP="006B7460">
      <w:pPr>
        <w:tabs>
          <w:tab w:val="left" w:pos="0"/>
        </w:tabs>
        <w:spacing w:line="360" w:lineRule="auto"/>
        <w:ind w:left="720"/>
        <w:rPr>
          <w:rFonts w:ascii="David" w:hAnsi="David" w:cs="David"/>
          <w:rtl/>
        </w:rPr>
      </w:pPr>
      <w:r w:rsidRPr="006B7460">
        <w:rPr>
          <w:rFonts w:ascii="David" w:hAnsi="David" w:cs="David"/>
          <w:rtl/>
        </w:rPr>
        <w:t>(עתידי) בעלי חנויות מתמחות: חנויות המעוניינות בחשיפה לקהל יעד ממוקד דרך הפורטל.</w:t>
      </w:r>
    </w:p>
    <w:p w14:paraId="5903B3A7" w14:textId="77777777" w:rsidR="006B7460" w:rsidRPr="006B7460" w:rsidRDefault="006B7460" w:rsidP="006B7460">
      <w:pPr>
        <w:tabs>
          <w:tab w:val="left" w:pos="0"/>
        </w:tabs>
        <w:spacing w:line="360" w:lineRule="auto"/>
        <w:ind w:left="720"/>
        <w:rPr>
          <w:rFonts w:ascii="David" w:hAnsi="David" w:cs="David"/>
          <w:rtl/>
        </w:rPr>
      </w:pPr>
    </w:p>
    <w:p w14:paraId="04181072" w14:textId="70C44891"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t>התועלת הצפויה</w:t>
      </w:r>
    </w:p>
    <w:p w14:paraId="49AD6849" w14:textId="3520C38F"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חיסכון בזמן: ריכוז מידע והשוואה בין חנויות מתמחות במקום אחד.</w:t>
      </w:r>
    </w:p>
    <w:p w14:paraId="74196907" w14:textId="44FB198B"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חיסכון כלכלי: אפשרות לבחור סל זול יותר או משתלם יותר בהתאם להעדפות המשתמש.</w:t>
      </w:r>
    </w:p>
    <w:p w14:paraId="44A9F38C" w14:textId="700FC61B"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שיפור חוויית קנייה: קבלת החלטה מבוססת נתונים ולא על חיפוש ידני.</w:t>
      </w:r>
    </w:p>
    <w:p w14:paraId="2B308EA8" w14:textId="282FE721"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שקיפות גבוהה יותר: הצגת מחירים, זמינות ותנאים בצורה אחידה וברורה.</w:t>
      </w:r>
    </w:p>
    <w:p w14:paraId="00DD9528" w14:textId="7777777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ערך אקדמי וטכנולוגי: יישום עקרונות של מערכות תומכות החלטה וניתוח נתונים.</w:t>
      </w:r>
    </w:p>
    <w:p w14:paraId="4FAFD601" w14:textId="77777777" w:rsidR="006B7460" w:rsidRPr="006B7460" w:rsidRDefault="006B7460" w:rsidP="006B7460">
      <w:pPr>
        <w:tabs>
          <w:tab w:val="left" w:pos="0"/>
        </w:tabs>
        <w:spacing w:line="360" w:lineRule="auto"/>
        <w:ind w:left="720"/>
        <w:rPr>
          <w:rFonts w:ascii="David" w:hAnsi="David" w:cs="David"/>
          <w:b/>
          <w:bCs/>
          <w:rtl/>
        </w:rPr>
      </w:pPr>
    </w:p>
    <w:p w14:paraId="69284A88" w14:textId="7E0FEC73"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t>בחינת פתרונות קיימים לבעיה</w:t>
      </w:r>
    </w:p>
    <w:p w14:paraId="49C03EF6" w14:textId="7777777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קיימים אתרי השוואת מחירים המיועדים בעיקר לרשתות מזון גדולות ולסופרמרקטים, אך פתרונות אלו אינם מתמקדים בחנויות מתמחות בתחום הפירות והירקות, ואינם נותנים מענה הולם למגוון רחב של מוצרים, זנים מיוחדים ואיכות משתנה. בנוסף, חנויות מתמחות רבות פועלות כאתרים עצמאיים ללא שכבת השוואה חיצונית. מצב זה יוצר פער בשוק המצדיק פיתוח פורטל ייעודי להשוואת סל פירות וירקות בין חנויות מתמחות.</w:t>
      </w:r>
    </w:p>
    <w:p w14:paraId="6F3C515C" w14:textId="77777777" w:rsidR="006B7460" w:rsidRPr="006B7460" w:rsidRDefault="006B7460" w:rsidP="006B7460">
      <w:pPr>
        <w:tabs>
          <w:tab w:val="left" w:pos="0"/>
        </w:tabs>
        <w:spacing w:line="360" w:lineRule="auto"/>
        <w:ind w:left="720"/>
        <w:rPr>
          <w:rFonts w:ascii="David" w:hAnsi="David" w:cs="David"/>
          <w:b/>
          <w:bCs/>
          <w:rtl/>
        </w:rPr>
      </w:pPr>
    </w:p>
    <w:p w14:paraId="38D90127" w14:textId="43EEEF5D"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t>הערכה ראשונית של טכניקות וכלים שיידרשו</w:t>
      </w:r>
    </w:p>
    <w:p w14:paraId="4B8E31FD" w14:textId="406198BA"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צד לקוח (</w:t>
      </w:r>
      <w:r w:rsidRPr="006B7460">
        <w:rPr>
          <w:rFonts w:ascii="David" w:hAnsi="David" w:cs="David"/>
        </w:rPr>
        <w:t>Front-end</w:t>
      </w:r>
      <w:r w:rsidRPr="006B7460">
        <w:rPr>
          <w:rFonts w:ascii="David" w:hAnsi="David" w:cs="David"/>
          <w:rtl/>
        </w:rPr>
        <w:t xml:space="preserve">): שימוש בטכנולוגיות </w:t>
      </w:r>
      <w:r w:rsidRPr="006B7460">
        <w:rPr>
          <w:rFonts w:ascii="David" w:hAnsi="David" w:cs="David"/>
        </w:rPr>
        <w:t>(HTML), (CSS), (JavaScript)</w:t>
      </w:r>
      <w:r w:rsidRPr="006B7460">
        <w:rPr>
          <w:rFonts w:ascii="David" w:hAnsi="David" w:cs="David"/>
          <w:rtl/>
        </w:rPr>
        <w:t xml:space="preserve"> להצגת ממשק משתמש אינטראקטיבי.</w:t>
      </w:r>
    </w:p>
    <w:p w14:paraId="61B9E348" w14:textId="7B2CFE85"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צד שרת (</w:t>
      </w:r>
      <w:r w:rsidRPr="006B7460">
        <w:rPr>
          <w:rFonts w:ascii="David" w:hAnsi="David" w:cs="David"/>
        </w:rPr>
        <w:t>Back-end</w:t>
      </w:r>
      <w:r w:rsidRPr="006B7460">
        <w:rPr>
          <w:rFonts w:ascii="David" w:hAnsi="David" w:cs="David"/>
          <w:rtl/>
        </w:rPr>
        <w:t>): שימוש ב־(</w:t>
      </w:r>
      <w:r w:rsidRPr="006B7460">
        <w:rPr>
          <w:rFonts w:ascii="David" w:hAnsi="David" w:cs="David"/>
        </w:rPr>
        <w:t>Node.js</w:t>
      </w:r>
      <w:r w:rsidRPr="006B7460">
        <w:rPr>
          <w:rFonts w:ascii="David" w:hAnsi="David" w:cs="David"/>
          <w:rtl/>
        </w:rPr>
        <w:t>) עם (</w:t>
      </w:r>
      <w:r w:rsidRPr="006B7460">
        <w:rPr>
          <w:rFonts w:ascii="David" w:hAnsi="David" w:cs="David"/>
        </w:rPr>
        <w:t>Express</w:t>
      </w:r>
      <w:r w:rsidRPr="006B7460">
        <w:rPr>
          <w:rFonts w:ascii="David" w:hAnsi="David" w:cs="David"/>
          <w:rtl/>
        </w:rPr>
        <w:t>) או חלופה כגון (</w:t>
      </w:r>
      <w:r w:rsidRPr="006B7460">
        <w:rPr>
          <w:rFonts w:ascii="David" w:hAnsi="David" w:cs="David"/>
        </w:rPr>
        <w:t>Python</w:t>
      </w:r>
      <w:r w:rsidRPr="006B7460">
        <w:rPr>
          <w:rFonts w:ascii="David" w:hAnsi="David" w:cs="David"/>
          <w:rtl/>
        </w:rPr>
        <w:t>) עם (</w:t>
      </w:r>
      <w:r w:rsidRPr="006B7460">
        <w:rPr>
          <w:rFonts w:ascii="David" w:hAnsi="David" w:cs="David"/>
        </w:rPr>
        <w:t>Flask/FastAPI</w:t>
      </w:r>
      <w:r w:rsidRPr="006B7460">
        <w:rPr>
          <w:rFonts w:ascii="David" w:hAnsi="David" w:cs="David"/>
          <w:rtl/>
        </w:rPr>
        <w:t>) לצורך חישוב והשוואת סלי קניות.</w:t>
      </w:r>
    </w:p>
    <w:p w14:paraId="4CB015D7" w14:textId="082D2430"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מסד נתונים: (</w:t>
      </w:r>
      <w:r w:rsidRPr="006B7460">
        <w:rPr>
          <w:rFonts w:ascii="David" w:hAnsi="David" w:cs="David"/>
        </w:rPr>
        <w:t>SQLite</w:t>
      </w:r>
      <w:r w:rsidRPr="006B7460">
        <w:rPr>
          <w:rFonts w:ascii="David" w:hAnsi="David" w:cs="David"/>
          <w:rtl/>
        </w:rPr>
        <w:t>) או (</w:t>
      </w:r>
      <w:r w:rsidRPr="006B7460">
        <w:rPr>
          <w:rFonts w:ascii="David" w:hAnsi="David" w:cs="David"/>
        </w:rPr>
        <w:t>PostgreSQL</w:t>
      </w:r>
      <w:r w:rsidRPr="006B7460">
        <w:rPr>
          <w:rFonts w:ascii="David" w:hAnsi="David" w:cs="David"/>
          <w:rtl/>
        </w:rPr>
        <w:t>) לשמירת נתוני חנויות, מוצרים ומחירים.</w:t>
      </w:r>
    </w:p>
    <w:p w14:paraId="0A1753C4" w14:textId="46D20042"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איסוף נתונים: בשלב ה־</w:t>
      </w:r>
      <w:r w:rsidRPr="006B7460">
        <w:rPr>
          <w:rFonts w:ascii="David" w:hAnsi="David" w:cs="David"/>
        </w:rPr>
        <w:t>MVP</w:t>
      </w:r>
      <w:r w:rsidRPr="006B7460">
        <w:rPr>
          <w:rFonts w:ascii="David" w:hAnsi="David" w:cs="David"/>
          <w:rtl/>
        </w:rPr>
        <w:t xml:space="preserve"> הנתונים יוזנו ידנית או באמצעות ייבוא קבצים (</w:t>
      </w:r>
      <w:r w:rsidRPr="006B7460">
        <w:rPr>
          <w:rFonts w:ascii="David" w:hAnsi="David" w:cs="David"/>
        </w:rPr>
        <w:t>CSV/Excel</w:t>
      </w:r>
      <w:r w:rsidRPr="006B7460">
        <w:rPr>
          <w:rFonts w:ascii="David" w:hAnsi="David" w:cs="David"/>
          <w:rtl/>
        </w:rPr>
        <w:t>) לצורך הבטחת היתכנות ולוחות זמנים.</w:t>
      </w:r>
    </w:p>
    <w:p w14:paraId="3BF52FF0" w14:textId="77777777"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lastRenderedPageBreak/>
        <w:t>אלגוריתם השוואה: חישוב מחיר סל, כיסוי סל ודירוג תוצאות בהתאם להעדפות המשתמש.</w:t>
      </w:r>
    </w:p>
    <w:p w14:paraId="483CEAB2" w14:textId="77777777" w:rsidR="006B7460" w:rsidRPr="006B7460" w:rsidRDefault="006B7460" w:rsidP="006B7460">
      <w:pPr>
        <w:tabs>
          <w:tab w:val="left" w:pos="0"/>
        </w:tabs>
        <w:spacing w:line="360" w:lineRule="auto"/>
        <w:ind w:left="720"/>
        <w:rPr>
          <w:rFonts w:ascii="David" w:hAnsi="David" w:cs="David"/>
          <w:b/>
          <w:bCs/>
          <w:rtl/>
        </w:rPr>
      </w:pPr>
    </w:p>
    <w:p w14:paraId="1CB091A4" w14:textId="26D29C0B" w:rsidR="006B7460" w:rsidRPr="006B7460" w:rsidRDefault="006B7460" w:rsidP="006B7460">
      <w:pPr>
        <w:tabs>
          <w:tab w:val="left" w:pos="0"/>
        </w:tabs>
        <w:spacing w:line="360" w:lineRule="auto"/>
        <w:ind w:left="720"/>
        <w:rPr>
          <w:rFonts w:ascii="David" w:hAnsi="David" w:cs="David"/>
          <w:b/>
          <w:bCs/>
          <w:rtl/>
        </w:rPr>
      </w:pPr>
      <w:r w:rsidRPr="006B7460">
        <w:rPr>
          <w:rFonts w:ascii="David" w:hAnsi="David" w:cs="David"/>
          <w:b/>
          <w:bCs/>
          <w:rtl/>
        </w:rPr>
        <w:t>שלבי ביצוע הפרויקט עד כה</w:t>
      </w:r>
    </w:p>
    <w:p w14:paraId="14142942" w14:textId="750047E2"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בחירת נושא לפרויקט והגדרת כיוון כללי של מערכת תומכת החלטה להשוואת סלי פירות וירקות.</w:t>
      </w:r>
    </w:p>
    <w:p w14:paraId="08E4CAAE" w14:textId="0160AE03"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ניתוח ראשוני של הבעיה והגדרת מטרות, משתמשים ותועלות צפויות.</w:t>
      </w:r>
    </w:p>
    <w:p w14:paraId="578F2D1B" w14:textId="4C402923" w:rsidR="006B7460" w:rsidRPr="006B7460" w:rsidRDefault="006B7460" w:rsidP="006B7460">
      <w:pPr>
        <w:tabs>
          <w:tab w:val="left" w:pos="0"/>
        </w:tabs>
        <w:spacing w:line="360" w:lineRule="auto"/>
        <w:ind w:left="720"/>
        <w:rPr>
          <w:rFonts w:ascii="David" w:hAnsi="David" w:cs="David"/>
          <w:rtl/>
        </w:rPr>
      </w:pPr>
      <w:r w:rsidRPr="006B7460">
        <w:rPr>
          <w:rFonts w:ascii="David" w:hAnsi="David" w:cs="David"/>
          <w:rtl/>
        </w:rPr>
        <w:t>זיהוי רכיבי ה־</w:t>
      </w:r>
      <w:r w:rsidRPr="006B7460">
        <w:rPr>
          <w:rFonts w:ascii="David" w:hAnsi="David" w:cs="David"/>
        </w:rPr>
        <w:t>MVP</w:t>
      </w:r>
      <w:r w:rsidRPr="006B7460">
        <w:rPr>
          <w:rFonts w:ascii="David" w:hAnsi="David" w:cs="David"/>
          <w:rtl/>
        </w:rPr>
        <w:t xml:space="preserve"> והטכנולוגיות הנדרשות למימוש הפרויקט.</w:t>
      </w:r>
    </w:p>
    <w:p w14:paraId="32B2ACA4" w14:textId="77777777" w:rsidR="003667A8" w:rsidRDefault="003667A8" w:rsidP="003E23D2">
      <w:pPr>
        <w:tabs>
          <w:tab w:val="left" w:pos="0"/>
        </w:tabs>
        <w:spacing w:line="360" w:lineRule="auto"/>
        <w:ind w:left="-625"/>
        <w:jc w:val="center"/>
        <w:rPr>
          <w:rFonts w:ascii="David" w:hAnsi="David" w:cs="David"/>
          <w:b/>
          <w:bCs/>
          <w:rtl/>
          <w:lang w:val="en-GB"/>
        </w:rPr>
      </w:pPr>
    </w:p>
    <w:p w14:paraId="11D217EA" w14:textId="77777777" w:rsidR="003667A8" w:rsidRDefault="003667A8" w:rsidP="003E23D2">
      <w:pPr>
        <w:tabs>
          <w:tab w:val="left" w:pos="0"/>
        </w:tabs>
        <w:spacing w:line="360" w:lineRule="auto"/>
        <w:ind w:left="-625"/>
        <w:jc w:val="center"/>
        <w:rPr>
          <w:rFonts w:ascii="David" w:hAnsi="David" w:cs="David"/>
          <w:b/>
          <w:bCs/>
          <w:rtl/>
          <w:lang w:val="en-GB"/>
        </w:rPr>
      </w:pPr>
    </w:p>
    <w:p w14:paraId="583DDEA7" w14:textId="77777777" w:rsidR="003667A8" w:rsidRDefault="003667A8" w:rsidP="003E23D2">
      <w:pPr>
        <w:tabs>
          <w:tab w:val="left" w:pos="0"/>
        </w:tabs>
        <w:spacing w:line="360" w:lineRule="auto"/>
        <w:ind w:left="-625"/>
        <w:jc w:val="center"/>
        <w:rPr>
          <w:rFonts w:ascii="David" w:hAnsi="David" w:cs="David"/>
          <w:b/>
          <w:bCs/>
          <w:rtl/>
          <w:lang w:val="en-GB"/>
        </w:rPr>
      </w:pPr>
    </w:p>
    <w:p w14:paraId="2FDB0C8B" w14:textId="77777777" w:rsidR="003667A8" w:rsidRDefault="003667A8" w:rsidP="003E23D2">
      <w:pPr>
        <w:tabs>
          <w:tab w:val="left" w:pos="0"/>
        </w:tabs>
        <w:spacing w:line="360" w:lineRule="auto"/>
        <w:ind w:left="-625"/>
        <w:jc w:val="center"/>
        <w:rPr>
          <w:rFonts w:ascii="David" w:hAnsi="David" w:cs="David"/>
          <w:b/>
          <w:bCs/>
          <w:rtl/>
          <w:lang w:val="en-GB"/>
        </w:rPr>
      </w:pPr>
    </w:p>
    <w:p w14:paraId="356132A6" w14:textId="77777777" w:rsidR="003667A8" w:rsidRDefault="003667A8" w:rsidP="003E23D2">
      <w:pPr>
        <w:tabs>
          <w:tab w:val="left" w:pos="0"/>
        </w:tabs>
        <w:spacing w:line="360" w:lineRule="auto"/>
        <w:ind w:left="-625"/>
        <w:jc w:val="center"/>
        <w:rPr>
          <w:rFonts w:ascii="David" w:hAnsi="David" w:cs="David"/>
          <w:b/>
          <w:bCs/>
          <w:rtl/>
          <w:lang w:val="en-GB"/>
        </w:rPr>
      </w:pPr>
    </w:p>
    <w:p w14:paraId="076A017A" w14:textId="77777777" w:rsidR="003667A8" w:rsidRDefault="003667A8" w:rsidP="003E23D2">
      <w:pPr>
        <w:tabs>
          <w:tab w:val="left" w:pos="0"/>
        </w:tabs>
        <w:spacing w:line="360" w:lineRule="auto"/>
        <w:ind w:left="-625"/>
        <w:jc w:val="center"/>
        <w:rPr>
          <w:rFonts w:ascii="David" w:hAnsi="David" w:cs="David"/>
          <w:b/>
          <w:bCs/>
          <w:rtl/>
          <w:lang w:val="en-GB"/>
        </w:rPr>
      </w:pPr>
    </w:p>
    <w:p w14:paraId="62951C8E" w14:textId="77777777" w:rsidR="003667A8" w:rsidRDefault="003667A8" w:rsidP="003E23D2">
      <w:pPr>
        <w:tabs>
          <w:tab w:val="left" w:pos="0"/>
        </w:tabs>
        <w:spacing w:line="360" w:lineRule="auto"/>
        <w:ind w:left="-625"/>
        <w:jc w:val="center"/>
        <w:rPr>
          <w:rFonts w:ascii="David" w:hAnsi="David" w:cs="David"/>
          <w:b/>
          <w:bCs/>
          <w:rtl/>
          <w:lang w:val="en-GB"/>
        </w:rPr>
      </w:pPr>
    </w:p>
    <w:p w14:paraId="6BCB765E" w14:textId="77777777" w:rsidR="003667A8" w:rsidRDefault="003667A8" w:rsidP="003E23D2">
      <w:pPr>
        <w:tabs>
          <w:tab w:val="left" w:pos="0"/>
        </w:tabs>
        <w:spacing w:line="360" w:lineRule="auto"/>
        <w:ind w:left="-625"/>
        <w:jc w:val="center"/>
        <w:rPr>
          <w:rFonts w:ascii="David" w:hAnsi="David" w:cs="David"/>
          <w:b/>
          <w:bCs/>
          <w:rtl/>
          <w:lang w:val="en-GB"/>
        </w:rPr>
      </w:pPr>
    </w:p>
    <w:p w14:paraId="57616880" w14:textId="77777777" w:rsidR="003667A8" w:rsidRDefault="003667A8" w:rsidP="003E23D2">
      <w:pPr>
        <w:tabs>
          <w:tab w:val="left" w:pos="0"/>
        </w:tabs>
        <w:spacing w:line="360" w:lineRule="auto"/>
        <w:ind w:left="-625"/>
        <w:jc w:val="center"/>
        <w:rPr>
          <w:rFonts w:ascii="David" w:hAnsi="David" w:cs="David"/>
          <w:b/>
          <w:bCs/>
          <w:rtl/>
          <w:lang w:val="en-GB"/>
        </w:rPr>
      </w:pPr>
    </w:p>
    <w:p w14:paraId="549CA65D" w14:textId="77777777" w:rsidR="003667A8" w:rsidRDefault="003667A8" w:rsidP="003E23D2">
      <w:pPr>
        <w:tabs>
          <w:tab w:val="left" w:pos="0"/>
        </w:tabs>
        <w:spacing w:line="360" w:lineRule="auto"/>
        <w:ind w:left="-625"/>
        <w:jc w:val="center"/>
        <w:rPr>
          <w:rFonts w:ascii="David" w:hAnsi="David" w:cs="David"/>
          <w:b/>
          <w:bCs/>
          <w:rtl/>
          <w:lang w:val="en-GB"/>
        </w:rPr>
      </w:pPr>
    </w:p>
    <w:p w14:paraId="5CB82D01" w14:textId="77777777" w:rsidR="003667A8" w:rsidRDefault="003667A8" w:rsidP="003E23D2">
      <w:pPr>
        <w:tabs>
          <w:tab w:val="left" w:pos="0"/>
        </w:tabs>
        <w:spacing w:line="360" w:lineRule="auto"/>
        <w:ind w:left="-625"/>
        <w:jc w:val="center"/>
        <w:rPr>
          <w:rFonts w:ascii="David" w:hAnsi="David" w:cs="David"/>
          <w:b/>
          <w:bCs/>
          <w:rtl/>
          <w:lang w:val="en-GB"/>
        </w:rPr>
      </w:pPr>
    </w:p>
    <w:p w14:paraId="3676A7FE" w14:textId="77777777" w:rsidR="003667A8" w:rsidRDefault="003667A8" w:rsidP="003E23D2">
      <w:pPr>
        <w:tabs>
          <w:tab w:val="left" w:pos="0"/>
        </w:tabs>
        <w:spacing w:line="360" w:lineRule="auto"/>
        <w:ind w:left="-625"/>
        <w:jc w:val="center"/>
        <w:rPr>
          <w:rFonts w:ascii="David" w:hAnsi="David" w:cs="David"/>
          <w:b/>
          <w:bCs/>
          <w:rtl/>
          <w:lang w:val="en-GB"/>
        </w:rPr>
      </w:pPr>
    </w:p>
    <w:p w14:paraId="00F9C8A0" w14:textId="77777777" w:rsidR="003667A8" w:rsidRDefault="003667A8" w:rsidP="003E23D2">
      <w:pPr>
        <w:tabs>
          <w:tab w:val="left" w:pos="0"/>
        </w:tabs>
        <w:spacing w:line="360" w:lineRule="auto"/>
        <w:ind w:left="-625"/>
        <w:jc w:val="center"/>
        <w:rPr>
          <w:rFonts w:ascii="David" w:hAnsi="David" w:cs="David"/>
          <w:b/>
          <w:bCs/>
          <w:rtl/>
          <w:lang w:val="en-GB"/>
        </w:rPr>
      </w:pPr>
    </w:p>
    <w:p w14:paraId="4CFF1CB8" w14:textId="77777777" w:rsidR="003667A8" w:rsidRDefault="003667A8" w:rsidP="003E23D2">
      <w:pPr>
        <w:tabs>
          <w:tab w:val="left" w:pos="0"/>
        </w:tabs>
        <w:spacing w:line="360" w:lineRule="auto"/>
        <w:ind w:left="-625"/>
        <w:jc w:val="center"/>
        <w:rPr>
          <w:rFonts w:ascii="David" w:hAnsi="David" w:cs="David"/>
          <w:b/>
          <w:bCs/>
          <w:rtl/>
          <w:lang w:val="en-GB"/>
        </w:rPr>
      </w:pPr>
    </w:p>
    <w:p w14:paraId="2C2BE8E0" w14:textId="77777777" w:rsidR="003667A8" w:rsidRDefault="003667A8" w:rsidP="003E23D2">
      <w:pPr>
        <w:tabs>
          <w:tab w:val="left" w:pos="0"/>
        </w:tabs>
        <w:spacing w:line="360" w:lineRule="auto"/>
        <w:ind w:left="-625"/>
        <w:jc w:val="center"/>
        <w:rPr>
          <w:rFonts w:ascii="David" w:hAnsi="David" w:cs="David"/>
          <w:b/>
          <w:bCs/>
          <w:rtl/>
          <w:lang w:val="en-GB"/>
        </w:rPr>
      </w:pPr>
    </w:p>
    <w:p w14:paraId="102A8FEE" w14:textId="77777777" w:rsidR="003667A8" w:rsidRDefault="003667A8" w:rsidP="003E23D2">
      <w:pPr>
        <w:tabs>
          <w:tab w:val="left" w:pos="0"/>
        </w:tabs>
        <w:spacing w:line="360" w:lineRule="auto"/>
        <w:ind w:left="-625"/>
        <w:jc w:val="center"/>
        <w:rPr>
          <w:rFonts w:ascii="David" w:hAnsi="David" w:cs="David"/>
          <w:b/>
          <w:bCs/>
          <w:rtl/>
          <w:lang w:val="en-GB"/>
        </w:rPr>
      </w:pPr>
    </w:p>
    <w:p w14:paraId="546E7EC9" w14:textId="77777777" w:rsidR="003667A8" w:rsidRPr="009A4717" w:rsidRDefault="003667A8" w:rsidP="003667A8">
      <w:pPr>
        <w:tabs>
          <w:tab w:val="left" w:pos="0"/>
        </w:tabs>
        <w:spacing w:line="360" w:lineRule="auto"/>
        <w:ind w:left="-625"/>
        <w:rPr>
          <w:rFonts w:ascii="David" w:hAnsi="David" w:cs="David"/>
          <w:color w:val="00591A"/>
          <w:rtl/>
        </w:rPr>
      </w:pPr>
    </w:p>
    <w:p w14:paraId="2E02DA22" w14:textId="74633082" w:rsidR="003667A8" w:rsidRDefault="003667A8" w:rsidP="00584F88">
      <w:pPr>
        <w:tabs>
          <w:tab w:val="left" w:pos="0"/>
        </w:tabs>
        <w:spacing w:line="360" w:lineRule="auto"/>
        <w:ind w:left="-625"/>
        <w:jc w:val="center"/>
        <w:rPr>
          <w:rFonts w:ascii="David" w:hAnsi="David" w:cs="David"/>
          <w:b/>
          <w:bCs/>
          <w:rtl/>
          <w:lang w:val="en-GB"/>
        </w:rPr>
      </w:pPr>
      <w:r w:rsidRPr="009A4717">
        <w:rPr>
          <w:rFonts w:ascii="David" w:hAnsi="David" w:cs="David"/>
          <w:b/>
          <w:bCs/>
          <w:rtl/>
        </w:rPr>
        <w:t xml:space="preserve">דו"ח התקדמות </w:t>
      </w:r>
    </w:p>
    <w:p w14:paraId="79DDFE37" w14:textId="77777777" w:rsidR="003667A8" w:rsidRPr="003E23D2" w:rsidRDefault="003667A8" w:rsidP="003E23D2">
      <w:pPr>
        <w:tabs>
          <w:tab w:val="left" w:pos="0"/>
        </w:tabs>
        <w:spacing w:line="360" w:lineRule="auto"/>
        <w:ind w:left="-625"/>
        <w:jc w:val="center"/>
        <w:rPr>
          <w:rFonts w:ascii="David" w:hAnsi="David" w:cs="David"/>
          <w:b/>
          <w:bCs/>
          <w:rtl/>
          <w:lang w:val="en-GB"/>
        </w:rPr>
      </w:pPr>
    </w:p>
    <w:p w14:paraId="003AB253" w14:textId="77777777" w:rsidR="00334274" w:rsidRPr="009A4717" w:rsidRDefault="00334274" w:rsidP="00ED6A1F">
      <w:pPr>
        <w:tabs>
          <w:tab w:val="left" w:pos="0"/>
        </w:tabs>
        <w:spacing w:line="360" w:lineRule="auto"/>
        <w:rPr>
          <w:rFonts w:ascii="David" w:hAnsi="David" w:cs="David"/>
          <w:rtl/>
        </w:rPr>
      </w:pPr>
    </w:p>
    <w:p w14:paraId="2661E8AF" w14:textId="64B8527C" w:rsidR="00334274" w:rsidRPr="009A4717" w:rsidRDefault="00334274"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ש</w:t>
      </w:r>
      <w:r w:rsidR="001640C2" w:rsidRPr="009A4717">
        <w:rPr>
          <w:rFonts w:ascii="David" w:eastAsia="Times New Roman" w:hAnsi="David" w:cs="David"/>
          <w:rtl/>
          <w:lang w:eastAsia="en-US"/>
        </w:rPr>
        <w:t>מות הסטודנטים</w:t>
      </w:r>
      <w:r w:rsidRPr="009A4717">
        <w:rPr>
          <w:rFonts w:ascii="David" w:eastAsia="Times New Roman" w:hAnsi="David" w:cs="David"/>
          <w:rtl/>
          <w:lang w:eastAsia="en-US"/>
        </w:rPr>
        <w:t xml:space="preserve"> ___________</w:t>
      </w:r>
    </w:p>
    <w:p w14:paraId="152853EC" w14:textId="77777777" w:rsidR="00334274" w:rsidRPr="009A4717" w:rsidRDefault="00334274" w:rsidP="00ED6A1F">
      <w:pPr>
        <w:spacing w:line="360" w:lineRule="auto"/>
        <w:jc w:val="both"/>
        <w:rPr>
          <w:rFonts w:ascii="David" w:eastAsia="Times New Roman" w:hAnsi="David" w:cs="David"/>
          <w:rtl/>
          <w:lang w:eastAsia="en-US"/>
        </w:rPr>
      </w:pPr>
    </w:p>
    <w:p w14:paraId="4728501D" w14:textId="0E4145A1" w:rsidR="00334274" w:rsidRPr="009A4717" w:rsidRDefault="00334274"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מס' ת"ז __________________</w:t>
      </w:r>
    </w:p>
    <w:p w14:paraId="1E7A7557" w14:textId="77777777" w:rsidR="00334274" w:rsidRPr="009A4717" w:rsidRDefault="00334274" w:rsidP="00ED6A1F">
      <w:pPr>
        <w:spacing w:line="360" w:lineRule="auto"/>
        <w:jc w:val="both"/>
        <w:rPr>
          <w:rFonts w:ascii="David" w:eastAsia="Times New Roman" w:hAnsi="David" w:cs="David"/>
          <w:rtl/>
          <w:lang w:eastAsia="en-US"/>
        </w:rPr>
      </w:pPr>
    </w:p>
    <w:p w14:paraId="5AF44B7E" w14:textId="59C809C7" w:rsidR="00334274" w:rsidRPr="009A4717" w:rsidRDefault="001640C2"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שם</w:t>
      </w:r>
      <w:r w:rsidR="00334274" w:rsidRPr="009A4717">
        <w:rPr>
          <w:rFonts w:ascii="David" w:eastAsia="Times New Roman" w:hAnsi="David" w:cs="David"/>
          <w:rtl/>
          <w:lang w:eastAsia="en-US"/>
        </w:rPr>
        <w:t xml:space="preserve"> </w:t>
      </w:r>
      <w:r w:rsidRPr="009A4717">
        <w:rPr>
          <w:rFonts w:ascii="David" w:eastAsia="Times New Roman" w:hAnsi="David" w:cs="David"/>
          <w:rtl/>
          <w:lang w:eastAsia="en-US"/>
        </w:rPr>
        <w:t>הפרויקט</w:t>
      </w:r>
      <w:r w:rsidR="00334274" w:rsidRPr="009A4717">
        <w:rPr>
          <w:rFonts w:ascii="David" w:eastAsia="Times New Roman" w:hAnsi="David" w:cs="David"/>
          <w:rtl/>
          <w:lang w:eastAsia="en-US"/>
        </w:rPr>
        <w:t xml:space="preserve"> </w:t>
      </w:r>
      <w:r w:rsidRPr="009A4717">
        <w:rPr>
          <w:rFonts w:ascii="David" w:eastAsia="Times New Roman" w:hAnsi="David" w:cs="David"/>
          <w:rtl/>
          <w:lang w:eastAsia="en-US"/>
        </w:rPr>
        <w:t>_______________</w:t>
      </w:r>
    </w:p>
    <w:p w14:paraId="69010626" w14:textId="77777777" w:rsidR="00334274" w:rsidRPr="009A4717" w:rsidRDefault="00334274" w:rsidP="00ED6A1F">
      <w:pPr>
        <w:spacing w:line="360" w:lineRule="auto"/>
        <w:jc w:val="both"/>
        <w:rPr>
          <w:rFonts w:ascii="David" w:eastAsia="Times New Roman" w:hAnsi="David" w:cs="David"/>
          <w:rtl/>
          <w:lang w:eastAsia="en-US"/>
        </w:rPr>
      </w:pPr>
    </w:p>
    <w:p w14:paraId="6755D6CA" w14:textId="22A72EB7" w:rsidR="00334274" w:rsidRPr="009A4717" w:rsidRDefault="00334274"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 xml:space="preserve">שם המנחה </w:t>
      </w:r>
      <w:r w:rsidR="00F901FC" w:rsidRPr="009A4717">
        <w:rPr>
          <w:rFonts w:ascii="David" w:eastAsia="Times New Roman" w:hAnsi="David" w:cs="David"/>
          <w:rtl/>
          <w:lang w:eastAsia="en-US"/>
        </w:rPr>
        <w:t xml:space="preserve"> </w:t>
      </w:r>
      <w:r w:rsidRPr="009A4717">
        <w:rPr>
          <w:rFonts w:ascii="David" w:eastAsia="Times New Roman" w:hAnsi="David" w:cs="David"/>
          <w:rtl/>
          <w:lang w:eastAsia="en-US"/>
        </w:rPr>
        <w:t>______________</w:t>
      </w:r>
    </w:p>
    <w:p w14:paraId="0E4C07E5" w14:textId="77777777" w:rsidR="00334274" w:rsidRPr="009A4717" w:rsidRDefault="00334274" w:rsidP="00ED6A1F">
      <w:pPr>
        <w:spacing w:line="360" w:lineRule="auto"/>
        <w:jc w:val="both"/>
        <w:rPr>
          <w:rFonts w:ascii="David" w:eastAsia="Times New Roman" w:hAnsi="David" w:cs="David"/>
          <w:rtl/>
          <w:lang w:eastAsia="en-US"/>
        </w:rPr>
      </w:pPr>
    </w:p>
    <w:p w14:paraId="3F630C47" w14:textId="77777777" w:rsidR="00F901FC" w:rsidRPr="009A4717" w:rsidRDefault="00F901FC" w:rsidP="000D0B83">
      <w:pPr>
        <w:spacing w:line="360" w:lineRule="auto"/>
        <w:rPr>
          <w:rFonts w:ascii="David" w:eastAsia="Times New Roman" w:hAnsi="David" w:cs="David"/>
          <w:rtl/>
          <w:lang w:eastAsia="en-US"/>
        </w:rPr>
      </w:pPr>
    </w:p>
    <w:p w14:paraId="7EF64A1C" w14:textId="5442A30C" w:rsidR="001C656D" w:rsidRPr="009A4717" w:rsidRDefault="00090393" w:rsidP="000D0B83">
      <w:pPr>
        <w:spacing w:line="360" w:lineRule="auto"/>
        <w:rPr>
          <w:rFonts w:ascii="David" w:eastAsia="Times New Roman" w:hAnsi="David" w:cs="David"/>
          <w:rtl/>
          <w:lang w:eastAsia="en-US"/>
        </w:rPr>
      </w:pPr>
      <w:r w:rsidRPr="009A4717">
        <w:rPr>
          <w:rFonts w:ascii="David" w:eastAsia="Times New Roman" w:hAnsi="David" w:cs="David"/>
          <w:rtl/>
          <w:lang w:eastAsia="en-US"/>
        </w:rPr>
        <w:lastRenderedPageBreak/>
        <w:t>אנא פרט</w:t>
      </w:r>
      <w:r w:rsidR="003667A8">
        <w:rPr>
          <w:rFonts w:ascii="David" w:eastAsia="Times New Roman" w:hAnsi="David" w:cs="David" w:hint="cs"/>
          <w:rtl/>
          <w:lang w:eastAsia="en-US"/>
        </w:rPr>
        <w:t>ו</w:t>
      </w:r>
      <w:r w:rsidRPr="009A4717">
        <w:rPr>
          <w:rFonts w:ascii="David" w:eastAsia="Times New Roman" w:hAnsi="David" w:cs="David"/>
          <w:rtl/>
          <w:lang w:eastAsia="en-US"/>
        </w:rPr>
        <w:t xml:space="preserve"> את שלבי ביצוע הפרויקט עד כה</w:t>
      </w:r>
      <w:r w:rsidR="007208A1" w:rsidRPr="009A4717">
        <w:rPr>
          <w:rFonts w:ascii="David" w:eastAsia="Times New Roman" w:hAnsi="David" w:cs="David"/>
          <w:rtl/>
          <w:lang w:eastAsia="en-US"/>
        </w:rPr>
        <w:t xml:space="preserve"> מהדוח הקודם</w:t>
      </w:r>
      <w:r w:rsidRPr="009A4717">
        <w:rPr>
          <w:rFonts w:ascii="David" w:eastAsia="Times New Roman" w:hAnsi="David" w:cs="David"/>
          <w:rtl/>
          <w:lang w:eastAsia="en-US"/>
        </w:rPr>
        <w:t xml:space="preserve">. </w:t>
      </w:r>
    </w:p>
    <w:p w14:paraId="0E99CDC3" w14:textId="48D3C340" w:rsidR="00090393" w:rsidRPr="009A4717" w:rsidRDefault="00090393" w:rsidP="000D0B83">
      <w:pPr>
        <w:spacing w:line="360" w:lineRule="auto"/>
        <w:rPr>
          <w:rFonts w:ascii="David" w:eastAsia="Times New Roman" w:hAnsi="David" w:cs="David"/>
          <w:rtl/>
          <w:lang w:eastAsia="en-US"/>
        </w:rPr>
      </w:pPr>
      <w:r w:rsidRPr="009A4717">
        <w:rPr>
          <w:rFonts w:ascii="David" w:eastAsia="Times New Roman" w:hAnsi="David" w:cs="David"/>
          <w:rtl/>
          <w:lang w:eastAsia="en-US"/>
        </w:rPr>
        <w:t>במידה ואין התקדמות עד כה יש לפרט את הסיבות</w:t>
      </w:r>
      <w:r w:rsidR="005C4571" w:rsidRPr="009A4717">
        <w:rPr>
          <w:rFonts w:ascii="David" w:eastAsia="Times New Roman" w:hAnsi="David" w:cs="David"/>
          <w:rtl/>
          <w:lang w:eastAsia="en-US"/>
        </w:rPr>
        <w:t>.</w:t>
      </w:r>
    </w:p>
    <w:p w14:paraId="3D777B45" w14:textId="77777777" w:rsidR="00090393" w:rsidRPr="009A4717" w:rsidRDefault="00090393" w:rsidP="00ED6A1F">
      <w:pPr>
        <w:spacing w:line="360" w:lineRule="auto"/>
        <w:rPr>
          <w:rFonts w:ascii="David" w:eastAsia="Times New Roman" w:hAnsi="David" w:cs="David"/>
          <w:b/>
          <w:bCs/>
          <w:rtl/>
          <w:lang w:eastAsia="en-US"/>
        </w:rPr>
      </w:pPr>
    </w:p>
    <w:p w14:paraId="5B6F47DF" w14:textId="77777777" w:rsidR="00334274" w:rsidRPr="009A4717" w:rsidRDefault="00334274" w:rsidP="00ED6A1F">
      <w:pPr>
        <w:spacing w:line="360" w:lineRule="auto"/>
        <w:jc w:val="both"/>
        <w:rPr>
          <w:rFonts w:ascii="David" w:eastAsia="Times New Roman" w:hAnsi="David" w:cs="David"/>
          <w:rtl/>
          <w:lang w:eastAsia="en-US"/>
        </w:rPr>
      </w:pPr>
    </w:p>
    <w:p w14:paraId="2A95989E" w14:textId="77777777" w:rsidR="00334274" w:rsidRPr="009A4717" w:rsidRDefault="00334274" w:rsidP="00ED6A1F">
      <w:pPr>
        <w:spacing w:line="360" w:lineRule="auto"/>
        <w:jc w:val="both"/>
        <w:rPr>
          <w:rFonts w:ascii="David" w:eastAsia="Times New Roman" w:hAnsi="David" w:cs="David"/>
          <w:rtl/>
          <w:lang w:eastAsia="en-US"/>
        </w:rPr>
      </w:pPr>
    </w:p>
    <w:p w14:paraId="57251EAF" w14:textId="0546A942" w:rsidR="00334274" w:rsidRPr="009A4717" w:rsidRDefault="00334274"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חתימת הסטודנט _________________</w:t>
      </w:r>
    </w:p>
    <w:p w14:paraId="12DF968C" w14:textId="77777777" w:rsidR="001640C2" w:rsidRPr="009A4717" w:rsidRDefault="001640C2" w:rsidP="00ED6A1F">
      <w:pPr>
        <w:spacing w:line="360" w:lineRule="auto"/>
        <w:jc w:val="both"/>
        <w:rPr>
          <w:rFonts w:ascii="David" w:eastAsia="Times New Roman" w:hAnsi="David" w:cs="David"/>
          <w:rtl/>
          <w:lang w:eastAsia="en-US"/>
        </w:rPr>
      </w:pPr>
    </w:p>
    <w:p w14:paraId="4308E5C4" w14:textId="77777777" w:rsidR="001640C2" w:rsidRPr="009A4717" w:rsidRDefault="001640C2" w:rsidP="00ED6A1F">
      <w:pPr>
        <w:spacing w:line="360" w:lineRule="auto"/>
        <w:jc w:val="both"/>
        <w:rPr>
          <w:rFonts w:ascii="David" w:eastAsia="Times New Roman" w:hAnsi="David" w:cs="David"/>
          <w:rtl/>
          <w:lang w:eastAsia="en-US"/>
        </w:rPr>
      </w:pPr>
    </w:p>
    <w:p w14:paraId="492089A3" w14:textId="77777777" w:rsidR="001640C2" w:rsidRPr="009A4717" w:rsidRDefault="001640C2" w:rsidP="00ED6A1F">
      <w:pPr>
        <w:spacing w:line="360" w:lineRule="auto"/>
        <w:jc w:val="both"/>
        <w:rPr>
          <w:rFonts w:ascii="David" w:eastAsia="Times New Roman" w:hAnsi="David" w:cs="David"/>
          <w:rtl/>
          <w:lang w:eastAsia="en-US"/>
        </w:rPr>
      </w:pPr>
    </w:p>
    <w:p w14:paraId="017F5133" w14:textId="77777777" w:rsidR="001640C2" w:rsidRPr="009A4717" w:rsidRDefault="001640C2" w:rsidP="001640C2">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חתימת הסטודנט _________________</w:t>
      </w:r>
    </w:p>
    <w:p w14:paraId="61D9F455" w14:textId="77777777" w:rsidR="001640C2" w:rsidRPr="009A4717" w:rsidRDefault="001640C2" w:rsidP="00ED6A1F">
      <w:pPr>
        <w:spacing w:line="360" w:lineRule="auto"/>
        <w:jc w:val="both"/>
        <w:rPr>
          <w:rFonts w:ascii="David" w:eastAsia="Times New Roman" w:hAnsi="David" w:cs="David"/>
          <w:rtl/>
          <w:lang w:eastAsia="en-US"/>
        </w:rPr>
      </w:pPr>
    </w:p>
    <w:p w14:paraId="46171643" w14:textId="3EE425E5" w:rsidR="00334274" w:rsidRPr="009A4717" w:rsidRDefault="00334274" w:rsidP="00ED6A1F">
      <w:pPr>
        <w:spacing w:line="360" w:lineRule="auto"/>
        <w:jc w:val="both"/>
        <w:rPr>
          <w:rFonts w:ascii="David" w:eastAsia="Times New Roman" w:hAnsi="David" w:cs="David"/>
          <w:rtl/>
          <w:lang w:eastAsia="en-US"/>
        </w:rPr>
      </w:pPr>
    </w:p>
    <w:p w14:paraId="7EBDD763" w14:textId="518E88C6" w:rsidR="00334274" w:rsidRPr="009A4717" w:rsidRDefault="00334274"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חתימת המנחה ________</w:t>
      </w:r>
      <w:r w:rsidR="00216339" w:rsidRPr="009A4717">
        <w:rPr>
          <w:rFonts w:ascii="David" w:eastAsia="Times New Roman" w:hAnsi="David" w:cs="David"/>
          <w:rtl/>
          <w:lang w:eastAsia="en-US"/>
        </w:rPr>
        <w:t>_____</w:t>
      </w:r>
      <w:r w:rsidRPr="009A4717">
        <w:rPr>
          <w:rFonts w:ascii="David" w:eastAsia="Times New Roman" w:hAnsi="David" w:cs="David"/>
          <w:rtl/>
          <w:lang w:eastAsia="en-US"/>
        </w:rPr>
        <w:t>__________________</w:t>
      </w:r>
    </w:p>
    <w:p w14:paraId="53FCE301" w14:textId="77777777" w:rsidR="00334274" w:rsidRPr="009A4717" w:rsidRDefault="00334274" w:rsidP="00ED6A1F">
      <w:pPr>
        <w:spacing w:line="360" w:lineRule="auto"/>
        <w:jc w:val="both"/>
        <w:rPr>
          <w:rFonts w:ascii="David" w:eastAsia="Times New Roman" w:hAnsi="David" w:cs="David"/>
          <w:rtl/>
          <w:lang w:eastAsia="en-US"/>
        </w:rPr>
      </w:pPr>
    </w:p>
    <w:p w14:paraId="279D88E3" w14:textId="6421F1D0" w:rsidR="00334274" w:rsidRPr="009A4717" w:rsidRDefault="00334274" w:rsidP="00ED6A1F">
      <w:pPr>
        <w:spacing w:line="360" w:lineRule="auto"/>
        <w:jc w:val="both"/>
        <w:rPr>
          <w:rFonts w:ascii="David" w:eastAsia="Times New Roman" w:hAnsi="David" w:cs="David"/>
          <w:rtl/>
          <w:lang w:eastAsia="en-US"/>
        </w:rPr>
      </w:pPr>
      <w:r w:rsidRPr="009A4717">
        <w:rPr>
          <w:rFonts w:ascii="David" w:eastAsia="Times New Roman" w:hAnsi="David" w:cs="David"/>
          <w:rtl/>
          <w:lang w:eastAsia="en-US"/>
        </w:rPr>
        <w:t>תאריך ______________________</w:t>
      </w:r>
    </w:p>
    <w:p w14:paraId="6B672367" w14:textId="77777777" w:rsidR="001663C8" w:rsidRPr="009A4717" w:rsidRDefault="001663C8" w:rsidP="00ED6A1F">
      <w:pPr>
        <w:tabs>
          <w:tab w:val="left" w:pos="0"/>
        </w:tabs>
        <w:spacing w:line="360" w:lineRule="auto"/>
        <w:ind w:left="-625"/>
        <w:rPr>
          <w:rFonts w:ascii="David" w:hAnsi="David" w:cs="David"/>
          <w:color w:val="00591A"/>
          <w:rtl/>
        </w:rPr>
      </w:pPr>
    </w:p>
    <w:p w14:paraId="30D9DFE8" w14:textId="77777777" w:rsidR="00AD748F" w:rsidRPr="009A4717" w:rsidRDefault="00AD748F" w:rsidP="00ED6A1F">
      <w:pPr>
        <w:tabs>
          <w:tab w:val="left" w:pos="0"/>
        </w:tabs>
        <w:spacing w:line="360" w:lineRule="auto"/>
        <w:ind w:left="-625"/>
        <w:rPr>
          <w:rFonts w:ascii="David" w:hAnsi="David" w:cs="David"/>
          <w:color w:val="00591A"/>
          <w:rtl/>
        </w:rPr>
      </w:pPr>
    </w:p>
    <w:p w14:paraId="21AD5DA3" w14:textId="77777777" w:rsidR="00AD748F" w:rsidRPr="009A4717" w:rsidRDefault="00AD748F" w:rsidP="00ED6A1F">
      <w:pPr>
        <w:tabs>
          <w:tab w:val="left" w:pos="0"/>
        </w:tabs>
        <w:spacing w:line="360" w:lineRule="auto"/>
        <w:ind w:left="-625"/>
        <w:rPr>
          <w:rFonts w:ascii="David" w:hAnsi="David" w:cs="David"/>
          <w:color w:val="00591A"/>
          <w:rtl/>
        </w:rPr>
      </w:pPr>
    </w:p>
    <w:p w14:paraId="4C6D19FF" w14:textId="77777777" w:rsidR="00AD748F" w:rsidRPr="009A4717" w:rsidRDefault="00AD748F" w:rsidP="00ED6A1F">
      <w:pPr>
        <w:tabs>
          <w:tab w:val="left" w:pos="0"/>
        </w:tabs>
        <w:spacing w:line="360" w:lineRule="auto"/>
        <w:ind w:left="-625"/>
        <w:rPr>
          <w:rFonts w:ascii="David" w:hAnsi="David" w:cs="David"/>
          <w:color w:val="00591A"/>
          <w:rtl/>
        </w:rPr>
      </w:pPr>
    </w:p>
    <w:p w14:paraId="482348B8" w14:textId="77777777" w:rsidR="00AD748F" w:rsidRPr="009A4717" w:rsidRDefault="00AD748F" w:rsidP="00ED6A1F">
      <w:pPr>
        <w:tabs>
          <w:tab w:val="left" w:pos="0"/>
        </w:tabs>
        <w:spacing w:line="360" w:lineRule="auto"/>
        <w:ind w:left="-625"/>
        <w:rPr>
          <w:rFonts w:ascii="David" w:hAnsi="David" w:cs="David"/>
          <w:color w:val="00591A"/>
          <w:rtl/>
        </w:rPr>
      </w:pPr>
    </w:p>
    <w:p w14:paraId="63B94CB7" w14:textId="77777777" w:rsidR="00AD748F" w:rsidRPr="009A4717" w:rsidRDefault="00AD748F" w:rsidP="00ED6A1F">
      <w:pPr>
        <w:tabs>
          <w:tab w:val="left" w:pos="0"/>
        </w:tabs>
        <w:spacing w:line="360" w:lineRule="auto"/>
        <w:ind w:left="-625"/>
        <w:rPr>
          <w:rFonts w:ascii="David" w:hAnsi="David" w:cs="David"/>
          <w:color w:val="00591A"/>
          <w:rtl/>
        </w:rPr>
      </w:pPr>
    </w:p>
    <w:p w14:paraId="54836943" w14:textId="77777777" w:rsidR="00AD748F" w:rsidRPr="009A4717" w:rsidRDefault="00AD748F" w:rsidP="00EF55A7">
      <w:pPr>
        <w:tabs>
          <w:tab w:val="left" w:pos="0"/>
        </w:tabs>
        <w:spacing w:line="360" w:lineRule="auto"/>
        <w:rPr>
          <w:rFonts w:ascii="David" w:hAnsi="David" w:cs="David"/>
          <w:rtl/>
        </w:rPr>
      </w:pPr>
    </w:p>
    <w:p w14:paraId="0CDF5BFC" w14:textId="77777777" w:rsidR="003E23D2" w:rsidRPr="009A4717" w:rsidRDefault="003E23D2" w:rsidP="00ED6A1F">
      <w:pPr>
        <w:tabs>
          <w:tab w:val="left" w:pos="0"/>
        </w:tabs>
        <w:spacing w:line="360" w:lineRule="auto"/>
        <w:ind w:left="-625"/>
        <w:rPr>
          <w:rFonts w:ascii="David" w:hAnsi="David" w:cs="David"/>
          <w:color w:val="00591A"/>
        </w:rPr>
      </w:pPr>
    </w:p>
    <w:sectPr w:rsidR="003E23D2" w:rsidRPr="009A4717" w:rsidSect="007E0155">
      <w:headerReference w:type="default" r:id="rId11"/>
      <w:footerReference w:type="default" r:id="rId12"/>
      <w:pgSz w:w="11906" w:h="16838"/>
      <w:pgMar w:top="2041" w:right="1800" w:bottom="1440" w:left="1658"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6459" w14:textId="77777777" w:rsidR="00E510A8" w:rsidRDefault="00E510A8">
      <w:r>
        <w:separator/>
      </w:r>
    </w:p>
  </w:endnote>
  <w:endnote w:type="continuationSeparator" w:id="0">
    <w:p w14:paraId="5461D4C0" w14:textId="77777777" w:rsidR="00E510A8" w:rsidRDefault="00E510A8">
      <w:r>
        <w:continuationSeparator/>
      </w:r>
    </w:p>
  </w:endnote>
  <w:endnote w:type="continuationNotice" w:id="1">
    <w:p w14:paraId="4BBFBA15" w14:textId="77777777" w:rsidR="00E510A8" w:rsidRDefault="00E510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C496" w14:textId="710FF9C1" w:rsidR="004D6411" w:rsidRDefault="004D6411" w:rsidP="004A591B">
    <w:pPr>
      <w:pStyle w:val="a4"/>
      <w:ind w:hanging="1800"/>
      <w:rPr>
        <w:noProof/>
        <w:rtl/>
        <w:lang w:eastAsia="en-US"/>
      </w:rPr>
    </w:pPr>
  </w:p>
  <w:p w14:paraId="30438902" w14:textId="77777777" w:rsidR="0048058A" w:rsidRPr="00DD5435" w:rsidRDefault="0048058A" w:rsidP="004A591B">
    <w:pPr>
      <w:pStyle w:val="a4"/>
      <w:ind w:hanging="1800"/>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C0FB" w14:textId="77777777" w:rsidR="00E510A8" w:rsidRDefault="00E510A8">
      <w:r>
        <w:separator/>
      </w:r>
    </w:p>
  </w:footnote>
  <w:footnote w:type="continuationSeparator" w:id="0">
    <w:p w14:paraId="59BA9B0E" w14:textId="77777777" w:rsidR="00E510A8" w:rsidRDefault="00E510A8">
      <w:r>
        <w:continuationSeparator/>
      </w:r>
    </w:p>
  </w:footnote>
  <w:footnote w:type="continuationNotice" w:id="1">
    <w:p w14:paraId="05C4A408" w14:textId="77777777" w:rsidR="00E510A8" w:rsidRDefault="00E510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A590" w14:textId="77777777" w:rsidR="0048058A" w:rsidRDefault="0048058A" w:rsidP="006538FD">
    <w:pPr>
      <w:pStyle w:val="a3"/>
      <w:ind w:hanging="1800"/>
      <w:rPr>
        <w:rtl/>
      </w:rPr>
    </w:pPr>
  </w:p>
  <w:p w14:paraId="4ADB4826" w14:textId="77777777" w:rsidR="008F6835" w:rsidRPr="008F6835" w:rsidRDefault="008F6835" w:rsidP="006538FD">
    <w:pPr>
      <w:pStyle w:val="a3"/>
      <w:ind w:hanging="1800"/>
      <w:rPr>
        <w:sz w:val="22"/>
        <w:szCs w:val="22"/>
        <w:rtl/>
      </w:rPr>
    </w:pPr>
  </w:p>
  <w:p w14:paraId="596BB48B" w14:textId="77777777" w:rsidR="008F6835" w:rsidRPr="008F6835" w:rsidRDefault="008F6835" w:rsidP="006538FD">
    <w:pPr>
      <w:pStyle w:val="a3"/>
      <w:ind w:hanging="1800"/>
      <w:rPr>
        <w:sz w:val="22"/>
        <w:szCs w:val="22"/>
        <w:rtl/>
      </w:rPr>
    </w:pPr>
  </w:p>
  <w:p w14:paraId="13FA1110" w14:textId="77777777" w:rsidR="008F6835" w:rsidRPr="008F6835" w:rsidRDefault="00A25878" w:rsidP="006538FD">
    <w:pPr>
      <w:pStyle w:val="a3"/>
      <w:ind w:hanging="1800"/>
      <w:rPr>
        <w:sz w:val="22"/>
        <w:szCs w:val="22"/>
        <w:rtl/>
      </w:rPr>
    </w:pPr>
    <w:r>
      <w:rPr>
        <w:rFonts w:hint="cs"/>
        <w:noProof/>
        <w:sz w:val="22"/>
        <w:szCs w:val="22"/>
        <w:lang w:eastAsia="en-US"/>
      </w:rPr>
      <w:drawing>
        <wp:anchor distT="0" distB="0" distL="114300" distR="114300" simplePos="0" relativeHeight="251653120" behindDoc="1" locked="0" layoutInCell="1" allowOverlap="1" wp14:anchorId="150C2410" wp14:editId="0DD02A5F">
          <wp:simplePos x="0" y="0"/>
          <wp:positionH relativeFrom="column">
            <wp:posOffset>-504825</wp:posOffset>
          </wp:positionH>
          <wp:positionV relativeFrom="paragraph">
            <wp:posOffset>100272</wp:posOffset>
          </wp:positionV>
          <wp:extent cx="2271395" cy="830580"/>
          <wp:effectExtent l="0" t="0" r="0" b="762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2915" t="29764" r="15303" b="30102"/>
                  <a:stretch/>
                </pic:blipFill>
                <pic:spPr bwMode="auto">
                  <a:xfrm>
                    <a:off x="0" y="0"/>
                    <a:ext cx="2271395" cy="830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6D611C" w14:textId="5AFAFAB7" w:rsidR="004D6411" w:rsidRDefault="004D6411" w:rsidP="006538FD">
    <w:pPr>
      <w:pStyle w:val="a3"/>
      <w:ind w:hanging="1800"/>
      <w:rPr>
        <w:noProof/>
        <w:lang w:eastAsia="en-US"/>
      </w:rPr>
    </w:pPr>
  </w:p>
  <w:p w14:paraId="2E336842" w14:textId="77777777" w:rsidR="004D6411" w:rsidRDefault="004D6411" w:rsidP="006538FD">
    <w:pPr>
      <w:pStyle w:val="a3"/>
      <w:ind w:hanging="1800"/>
      <w:rPr>
        <w:noProof/>
        <w:rtl/>
        <w:lang w:eastAsia="en-US"/>
      </w:rPr>
    </w:pPr>
  </w:p>
  <w:p w14:paraId="053373D6" w14:textId="77777777" w:rsidR="008F6835" w:rsidRPr="008F6835" w:rsidRDefault="008F6835" w:rsidP="006538FD">
    <w:pPr>
      <w:pStyle w:val="a3"/>
      <w:ind w:hanging="1800"/>
      <w:rPr>
        <w:sz w:val="22"/>
        <w:szCs w:val="22"/>
        <w:rtl/>
      </w:rPr>
    </w:pPr>
  </w:p>
  <w:p w14:paraId="21EF93A3" w14:textId="77777777" w:rsidR="008F6835" w:rsidRPr="008F6835" w:rsidRDefault="008F6835" w:rsidP="00A25878">
    <w:pPr>
      <w:pStyle w:val="a3"/>
      <w:ind w:hanging="1800"/>
      <w:jc w:val="right"/>
      <w:rPr>
        <w:sz w:val="22"/>
        <w:szCs w:val="22"/>
        <w:rtl/>
      </w:rPr>
    </w:pPr>
  </w:p>
  <w:p w14:paraId="7EFFA535" w14:textId="77777777" w:rsidR="008F6835" w:rsidRPr="006538FD" w:rsidRDefault="008F6835" w:rsidP="006538FD">
    <w:pPr>
      <w:pStyle w:val="a3"/>
      <w:ind w:hanging="1800"/>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D15A7"/>
    <w:multiLevelType w:val="multilevel"/>
    <w:tmpl w:val="C26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D6423"/>
    <w:multiLevelType w:val="hybridMultilevel"/>
    <w:tmpl w:val="AE1AD086"/>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350D63B1"/>
    <w:multiLevelType w:val="hybridMultilevel"/>
    <w:tmpl w:val="A91E57D4"/>
    <w:lvl w:ilvl="0" w:tplc="86FAB18A">
      <w:start w:val="1"/>
      <w:numFmt w:val="decimal"/>
      <w:lvlText w:val="%1."/>
      <w:lvlJc w:val="left"/>
      <w:pPr>
        <w:ind w:left="-265" w:hanging="360"/>
      </w:pPr>
      <w:rPr>
        <w:rFonts w:hint="default"/>
      </w:rPr>
    </w:lvl>
    <w:lvl w:ilvl="1" w:tplc="04090019" w:tentative="1">
      <w:start w:val="1"/>
      <w:numFmt w:val="lowerLetter"/>
      <w:lvlText w:val="%2."/>
      <w:lvlJc w:val="left"/>
      <w:pPr>
        <w:ind w:left="455" w:hanging="360"/>
      </w:pPr>
    </w:lvl>
    <w:lvl w:ilvl="2" w:tplc="0409001B" w:tentative="1">
      <w:start w:val="1"/>
      <w:numFmt w:val="lowerRoman"/>
      <w:lvlText w:val="%3."/>
      <w:lvlJc w:val="right"/>
      <w:pPr>
        <w:ind w:left="1175" w:hanging="180"/>
      </w:pPr>
    </w:lvl>
    <w:lvl w:ilvl="3" w:tplc="0409000F" w:tentative="1">
      <w:start w:val="1"/>
      <w:numFmt w:val="decimal"/>
      <w:lvlText w:val="%4."/>
      <w:lvlJc w:val="left"/>
      <w:pPr>
        <w:ind w:left="1895" w:hanging="360"/>
      </w:pPr>
    </w:lvl>
    <w:lvl w:ilvl="4" w:tplc="04090019" w:tentative="1">
      <w:start w:val="1"/>
      <w:numFmt w:val="lowerLetter"/>
      <w:lvlText w:val="%5."/>
      <w:lvlJc w:val="left"/>
      <w:pPr>
        <w:ind w:left="2615" w:hanging="360"/>
      </w:pPr>
    </w:lvl>
    <w:lvl w:ilvl="5" w:tplc="0409001B" w:tentative="1">
      <w:start w:val="1"/>
      <w:numFmt w:val="lowerRoman"/>
      <w:lvlText w:val="%6."/>
      <w:lvlJc w:val="right"/>
      <w:pPr>
        <w:ind w:left="3335" w:hanging="180"/>
      </w:pPr>
    </w:lvl>
    <w:lvl w:ilvl="6" w:tplc="0409000F" w:tentative="1">
      <w:start w:val="1"/>
      <w:numFmt w:val="decimal"/>
      <w:lvlText w:val="%7."/>
      <w:lvlJc w:val="left"/>
      <w:pPr>
        <w:ind w:left="4055" w:hanging="360"/>
      </w:pPr>
    </w:lvl>
    <w:lvl w:ilvl="7" w:tplc="04090019" w:tentative="1">
      <w:start w:val="1"/>
      <w:numFmt w:val="lowerLetter"/>
      <w:lvlText w:val="%8."/>
      <w:lvlJc w:val="left"/>
      <w:pPr>
        <w:ind w:left="4775" w:hanging="360"/>
      </w:pPr>
    </w:lvl>
    <w:lvl w:ilvl="8" w:tplc="0409001B" w:tentative="1">
      <w:start w:val="1"/>
      <w:numFmt w:val="lowerRoman"/>
      <w:lvlText w:val="%9."/>
      <w:lvlJc w:val="right"/>
      <w:pPr>
        <w:ind w:left="5495" w:hanging="180"/>
      </w:pPr>
    </w:lvl>
  </w:abstractNum>
  <w:abstractNum w:abstractNumId="3" w15:restartNumberingAfterBreak="0">
    <w:nsid w:val="46BD7D56"/>
    <w:multiLevelType w:val="multilevel"/>
    <w:tmpl w:val="62B4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E34DB"/>
    <w:multiLevelType w:val="multilevel"/>
    <w:tmpl w:val="F6A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8624E"/>
    <w:multiLevelType w:val="hybridMultilevel"/>
    <w:tmpl w:val="2C92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D60EBC"/>
    <w:multiLevelType w:val="multilevel"/>
    <w:tmpl w:val="D3B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37882"/>
    <w:multiLevelType w:val="hybridMultilevel"/>
    <w:tmpl w:val="EFA075DE"/>
    <w:lvl w:ilvl="0" w:tplc="2F563B7C">
      <w:start w:val="1"/>
      <w:numFmt w:val="bullet"/>
      <w:lvlText w:val="•"/>
      <w:lvlJc w:val="left"/>
      <w:pPr>
        <w:tabs>
          <w:tab w:val="num" w:pos="720"/>
        </w:tabs>
        <w:ind w:left="720" w:hanging="360"/>
      </w:pPr>
      <w:rPr>
        <w:rFonts w:ascii="Arial" w:hAnsi="Arial" w:hint="default"/>
      </w:rPr>
    </w:lvl>
    <w:lvl w:ilvl="1" w:tplc="88CA2F6C" w:tentative="1">
      <w:start w:val="1"/>
      <w:numFmt w:val="bullet"/>
      <w:lvlText w:val="•"/>
      <w:lvlJc w:val="left"/>
      <w:pPr>
        <w:tabs>
          <w:tab w:val="num" w:pos="1440"/>
        </w:tabs>
        <w:ind w:left="1440" w:hanging="360"/>
      </w:pPr>
      <w:rPr>
        <w:rFonts w:ascii="Arial" w:hAnsi="Arial" w:hint="default"/>
      </w:rPr>
    </w:lvl>
    <w:lvl w:ilvl="2" w:tplc="8E40C8A4" w:tentative="1">
      <w:start w:val="1"/>
      <w:numFmt w:val="bullet"/>
      <w:lvlText w:val="•"/>
      <w:lvlJc w:val="left"/>
      <w:pPr>
        <w:tabs>
          <w:tab w:val="num" w:pos="2160"/>
        </w:tabs>
        <w:ind w:left="2160" w:hanging="360"/>
      </w:pPr>
      <w:rPr>
        <w:rFonts w:ascii="Arial" w:hAnsi="Arial" w:hint="default"/>
      </w:rPr>
    </w:lvl>
    <w:lvl w:ilvl="3" w:tplc="B80E7D86" w:tentative="1">
      <w:start w:val="1"/>
      <w:numFmt w:val="bullet"/>
      <w:lvlText w:val="•"/>
      <w:lvlJc w:val="left"/>
      <w:pPr>
        <w:tabs>
          <w:tab w:val="num" w:pos="2880"/>
        </w:tabs>
        <w:ind w:left="2880" w:hanging="360"/>
      </w:pPr>
      <w:rPr>
        <w:rFonts w:ascii="Arial" w:hAnsi="Arial" w:hint="default"/>
      </w:rPr>
    </w:lvl>
    <w:lvl w:ilvl="4" w:tplc="E602A154" w:tentative="1">
      <w:start w:val="1"/>
      <w:numFmt w:val="bullet"/>
      <w:lvlText w:val="•"/>
      <w:lvlJc w:val="left"/>
      <w:pPr>
        <w:tabs>
          <w:tab w:val="num" w:pos="3600"/>
        </w:tabs>
        <w:ind w:left="3600" w:hanging="360"/>
      </w:pPr>
      <w:rPr>
        <w:rFonts w:ascii="Arial" w:hAnsi="Arial" w:hint="default"/>
      </w:rPr>
    </w:lvl>
    <w:lvl w:ilvl="5" w:tplc="B7F4A166" w:tentative="1">
      <w:start w:val="1"/>
      <w:numFmt w:val="bullet"/>
      <w:lvlText w:val="•"/>
      <w:lvlJc w:val="left"/>
      <w:pPr>
        <w:tabs>
          <w:tab w:val="num" w:pos="4320"/>
        </w:tabs>
        <w:ind w:left="4320" w:hanging="360"/>
      </w:pPr>
      <w:rPr>
        <w:rFonts w:ascii="Arial" w:hAnsi="Arial" w:hint="default"/>
      </w:rPr>
    </w:lvl>
    <w:lvl w:ilvl="6" w:tplc="5A724C8A" w:tentative="1">
      <w:start w:val="1"/>
      <w:numFmt w:val="bullet"/>
      <w:lvlText w:val="•"/>
      <w:lvlJc w:val="left"/>
      <w:pPr>
        <w:tabs>
          <w:tab w:val="num" w:pos="5040"/>
        </w:tabs>
        <w:ind w:left="5040" w:hanging="360"/>
      </w:pPr>
      <w:rPr>
        <w:rFonts w:ascii="Arial" w:hAnsi="Arial" w:hint="default"/>
      </w:rPr>
    </w:lvl>
    <w:lvl w:ilvl="7" w:tplc="AA3EBD60" w:tentative="1">
      <w:start w:val="1"/>
      <w:numFmt w:val="bullet"/>
      <w:lvlText w:val="•"/>
      <w:lvlJc w:val="left"/>
      <w:pPr>
        <w:tabs>
          <w:tab w:val="num" w:pos="5760"/>
        </w:tabs>
        <w:ind w:left="5760" w:hanging="360"/>
      </w:pPr>
      <w:rPr>
        <w:rFonts w:ascii="Arial" w:hAnsi="Arial" w:hint="default"/>
      </w:rPr>
    </w:lvl>
    <w:lvl w:ilvl="8" w:tplc="C27212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D26EA3"/>
    <w:multiLevelType w:val="hybridMultilevel"/>
    <w:tmpl w:val="8E3C1C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5E000F6"/>
    <w:multiLevelType w:val="multilevel"/>
    <w:tmpl w:val="396C2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61F7A"/>
    <w:multiLevelType w:val="multilevel"/>
    <w:tmpl w:val="79C4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D7787"/>
    <w:multiLevelType w:val="multilevel"/>
    <w:tmpl w:val="9F6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F3363"/>
    <w:multiLevelType w:val="multilevel"/>
    <w:tmpl w:val="19A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D5345"/>
    <w:multiLevelType w:val="multilevel"/>
    <w:tmpl w:val="A6E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A1C53"/>
    <w:multiLevelType w:val="hybridMultilevel"/>
    <w:tmpl w:val="AB00BB0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3719058">
    <w:abstractNumId w:val="14"/>
  </w:num>
  <w:num w:numId="2" w16cid:durableId="1985741973">
    <w:abstractNumId w:val="3"/>
  </w:num>
  <w:num w:numId="3" w16cid:durableId="1992364825">
    <w:abstractNumId w:val="11"/>
  </w:num>
  <w:num w:numId="4" w16cid:durableId="1361466126">
    <w:abstractNumId w:val="9"/>
  </w:num>
  <w:num w:numId="5" w16cid:durableId="410740166">
    <w:abstractNumId w:val="10"/>
  </w:num>
  <w:num w:numId="6" w16cid:durableId="469060006">
    <w:abstractNumId w:val="1"/>
  </w:num>
  <w:num w:numId="7" w16cid:durableId="680854833">
    <w:abstractNumId w:val="8"/>
  </w:num>
  <w:num w:numId="8" w16cid:durableId="475070809">
    <w:abstractNumId w:val="4"/>
  </w:num>
  <w:num w:numId="9" w16cid:durableId="183322918">
    <w:abstractNumId w:val="12"/>
  </w:num>
  <w:num w:numId="10" w16cid:durableId="415980250">
    <w:abstractNumId w:val="13"/>
  </w:num>
  <w:num w:numId="11" w16cid:durableId="1138382455">
    <w:abstractNumId w:val="0"/>
  </w:num>
  <w:num w:numId="12" w16cid:durableId="1698038368">
    <w:abstractNumId w:val="6"/>
  </w:num>
  <w:num w:numId="13" w16cid:durableId="1566837925">
    <w:abstractNumId w:val="5"/>
  </w:num>
  <w:num w:numId="14" w16cid:durableId="1226795444">
    <w:abstractNumId w:val="7"/>
  </w:num>
  <w:num w:numId="15" w16cid:durableId="4600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34"/>
    <w:rsid w:val="00002D73"/>
    <w:rsid w:val="00003667"/>
    <w:rsid w:val="0002076A"/>
    <w:rsid w:val="000346EF"/>
    <w:rsid w:val="000429F5"/>
    <w:rsid w:val="00045CBF"/>
    <w:rsid w:val="00051848"/>
    <w:rsid w:val="00052E89"/>
    <w:rsid w:val="000553AB"/>
    <w:rsid w:val="00061C18"/>
    <w:rsid w:val="0007467B"/>
    <w:rsid w:val="00090393"/>
    <w:rsid w:val="00093B6C"/>
    <w:rsid w:val="00094549"/>
    <w:rsid w:val="000A1B33"/>
    <w:rsid w:val="000A2842"/>
    <w:rsid w:val="000B60F1"/>
    <w:rsid w:val="000C1F5C"/>
    <w:rsid w:val="000D0B83"/>
    <w:rsid w:val="000D1D14"/>
    <w:rsid w:val="000D5A2D"/>
    <w:rsid w:val="000D6F60"/>
    <w:rsid w:val="000E6086"/>
    <w:rsid w:val="001027EF"/>
    <w:rsid w:val="00125FBE"/>
    <w:rsid w:val="00134C6E"/>
    <w:rsid w:val="00137AEC"/>
    <w:rsid w:val="0014758C"/>
    <w:rsid w:val="00152699"/>
    <w:rsid w:val="001640C2"/>
    <w:rsid w:val="001663C8"/>
    <w:rsid w:val="001713EE"/>
    <w:rsid w:val="0017437E"/>
    <w:rsid w:val="00192C15"/>
    <w:rsid w:val="00194EA0"/>
    <w:rsid w:val="001C33EB"/>
    <w:rsid w:val="001C656D"/>
    <w:rsid w:val="001D2D87"/>
    <w:rsid w:val="001D6E70"/>
    <w:rsid w:val="001F56E5"/>
    <w:rsid w:val="002070B9"/>
    <w:rsid w:val="00210C0A"/>
    <w:rsid w:val="00213F9B"/>
    <w:rsid w:val="00216339"/>
    <w:rsid w:val="00226667"/>
    <w:rsid w:val="002433D7"/>
    <w:rsid w:val="002473C4"/>
    <w:rsid w:val="00252577"/>
    <w:rsid w:val="0026117F"/>
    <w:rsid w:val="00265821"/>
    <w:rsid w:val="002726A3"/>
    <w:rsid w:val="002A2805"/>
    <w:rsid w:val="002D5553"/>
    <w:rsid w:val="002E7EDA"/>
    <w:rsid w:val="002F13F4"/>
    <w:rsid w:val="00330A9E"/>
    <w:rsid w:val="00332B4E"/>
    <w:rsid w:val="00334274"/>
    <w:rsid w:val="0035671F"/>
    <w:rsid w:val="003659E9"/>
    <w:rsid w:val="00365FB2"/>
    <w:rsid w:val="003667A8"/>
    <w:rsid w:val="003A5084"/>
    <w:rsid w:val="003B3E1A"/>
    <w:rsid w:val="003B5DD5"/>
    <w:rsid w:val="003C5885"/>
    <w:rsid w:val="003D112B"/>
    <w:rsid w:val="003D3DF5"/>
    <w:rsid w:val="003D7851"/>
    <w:rsid w:val="003E23D2"/>
    <w:rsid w:val="003E2AB8"/>
    <w:rsid w:val="003E4801"/>
    <w:rsid w:val="00420697"/>
    <w:rsid w:val="00426EF3"/>
    <w:rsid w:val="00434E51"/>
    <w:rsid w:val="00451639"/>
    <w:rsid w:val="0048058A"/>
    <w:rsid w:val="00490AF3"/>
    <w:rsid w:val="0049188C"/>
    <w:rsid w:val="00496403"/>
    <w:rsid w:val="004A1CF2"/>
    <w:rsid w:val="004A591B"/>
    <w:rsid w:val="004C0881"/>
    <w:rsid w:val="004C60BB"/>
    <w:rsid w:val="004D1992"/>
    <w:rsid w:val="004D4273"/>
    <w:rsid w:val="004D52C0"/>
    <w:rsid w:val="004D6411"/>
    <w:rsid w:val="004E1C27"/>
    <w:rsid w:val="004E292A"/>
    <w:rsid w:val="004E34CA"/>
    <w:rsid w:val="00511EE0"/>
    <w:rsid w:val="005173E4"/>
    <w:rsid w:val="00527EB2"/>
    <w:rsid w:val="005333AC"/>
    <w:rsid w:val="00540BBB"/>
    <w:rsid w:val="00543C19"/>
    <w:rsid w:val="00556A99"/>
    <w:rsid w:val="00566EA4"/>
    <w:rsid w:val="0057708D"/>
    <w:rsid w:val="00584F88"/>
    <w:rsid w:val="00597152"/>
    <w:rsid w:val="005A03F3"/>
    <w:rsid w:val="005A49D5"/>
    <w:rsid w:val="005B4686"/>
    <w:rsid w:val="005C1652"/>
    <w:rsid w:val="005C4571"/>
    <w:rsid w:val="005C5B5B"/>
    <w:rsid w:val="005D0674"/>
    <w:rsid w:val="005D3293"/>
    <w:rsid w:val="005F1C39"/>
    <w:rsid w:val="00611454"/>
    <w:rsid w:val="00616E12"/>
    <w:rsid w:val="00622A32"/>
    <w:rsid w:val="00623106"/>
    <w:rsid w:val="006538FD"/>
    <w:rsid w:val="0066559E"/>
    <w:rsid w:val="00697E15"/>
    <w:rsid w:val="006A2888"/>
    <w:rsid w:val="006A42FD"/>
    <w:rsid w:val="006A56F0"/>
    <w:rsid w:val="006B24E7"/>
    <w:rsid w:val="006B7460"/>
    <w:rsid w:val="006D7A3E"/>
    <w:rsid w:val="006F6CAE"/>
    <w:rsid w:val="006F6E32"/>
    <w:rsid w:val="00715555"/>
    <w:rsid w:val="007208A1"/>
    <w:rsid w:val="007315C0"/>
    <w:rsid w:val="00741E1E"/>
    <w:rsid w:val="00760E68"/>
    <w:rsid w:val="007628A9"/>
    <w:rsid w:val="00793E7D"/>
    <w:rsid w:val="007A0E29"/>
    <w:rsid w:val="007B1B62"/>
    <w:rsid w:val="007C2540"/>
    <w:rsid w:val="007C25E8"/>
    <w:rsid w:val="007D6A38"/>
    <w:rsid w:val="007E0155"/>
    <w:rsid w:val="007E5461"/>
    <w:rsid w:val="007F54CB"/>
    <w:rsid w:val="007F5D96"/>
    <w:rsid w:val="007F6B17"/>
    <w:rsid w:val="00812A08"/>
    <w:rsid w:val="008139C4"/>
    <w:rsid w:val="008302BB"/>
    <w:rsid w:val="0084497C"/>
    <w:rsid w:val="008528B5"/>
    <w:rsid w:val="0086253E"/>
    <w:rsid w:val="008641D2"/>
    <w:rsid w:val="0086727F"/>
    <w:rsid w:val="0088606C"/>
    <w:rsid w:val="00886C4E"/>
    <w:rsid w:val="008A2583"/>
    <w:rsid w:val="008A5B90"/>
    <w:rsid w:val="008C0670"/>
    <w:rsid w:val="008D508C"/>
    <w:rsid w:val="008D5711"/>
    <w:rsid w:val="008E306E"/>
    <w:rsid w:val="008E6959"/>
    <w:rsid w:val="008F6835"/>
    <w:rsid w:val="008F7B7F"/>
    <w:rsid w:val="00907064"/>
    <w:rsid w:val="0091129D"/>
    <w:rsid w:val="00911E57"/>
    <w:rsid w:val="009155D1"/>
    <w:rsid w:val="0092701E"/>
    <w:rsid w:val="00951F34"/>
    <w:rsid w:val="009A4717"/>
    <w:rsid w:val="009A673F"/>
    <w:rsid w:val="009C61AF"/>
    <w:rsid w:val="009D12A5"/>
    <w:rsid w:val="009E06E1"/>
    <w:rsid w:val="009E0C5E"/>
    <w:rsid w:val="009E60C6"/>
    <w:rsid w:val="009F6467"/>
    <w:rsid w:val="00A01097"/>
    <w:rsid w:val="00A25878"/>
    <w:rsid w:val="00A60D18"/>
    <w:rsid w:val="00A6287E"/>
    <w:rsid w:val="00A93BA5"/>
    <w:rsid w:val="00A959C3"/>
    <w:rsid w:val="00AA458B"/>
    <w:rsid w:val="00AB0D37"/>
    <w:rsid w:val="00AC7608"/>
    <w:rsid w:val="00AD748F"/>
    <w:rsid w:val="00B0442C"/>
    <w:rsid w:val="00B30E7D"/>
    <w:rsid w:val="00B31E62"/>
    <w:rsid w:val="00B35EA5"/>
    <w:rsid w:val="00B4080C"/>
    <w:rsid w:val="00B51FA8"/>
    <w:rsid w:val="00B576A2"/>
    <w:rsid w:val="00B71F5D"/>
    <w:rsid w:val="00B84BA5"/>
    <w:rsid w:val="00B85838"/>
    <w:rsid w:val="00B90FBA"/>
    <w:rsid w:val="00B9386A"/>
    <w:rsid w:val="00B95DD3"/>
    <w:rsid w:val="00BB05F9"/>
    <w:rsid w:val="00BB0A35"/>
    <w:rsid w:val="00BC0B97"/>
    <w:rsid w:val="00BC382A"/>
    <w:rsid w:val="00BC4F82"/>
    <w:rsid w:val="00BF020C"/>
    <w:rsid w:val="00C14AEB"/>
    <w:rsid w:val="00C203C4"/>
    <w:rsid w:val="00C538E8"/>
    <w:rsid w:val="00C57A56"/>
    <w:rsid w:val="00C60044"/>
    <w:rsid w:val="00C6087E"/>
    <w:rsid w:val="00C81381"/>
    <w:rsid w:val="00C97536"/>
    <w:rsid w:val="00CB2B07"/>
    <w:rsid w:val="00CD32A9"/>
    <w:rsid w:val="00CE4D03"/>
    <w:rsid w:val="00D0699B"/>
    <w:rsid w:val="00D15081"/>
    <w:rsid w:val="00D405CD"/>
    <w:rsid w:val="00D45F7D"/>
    <w:rsid w:val="00D6019C"/>
    <w:rsid w:val="00D62772"/>
    <w:rsid w:val="00D63462"/>
    <w:rsid w:val="00D7689C"/>
    <w:rsid w:val="00D97866"/>
    <w:rsid w:val="00DC2E0E"/>
    <w:rsid w:val="00DD107F"/>
    <w:rsid w:val="00DD5435"/>
    <w:rsid w:val="00DE1861"/>
    <w:rsid w:val="00DF2FD8"/>
    <w:rsid w:val="00DF571D"/>
    <w:rsid w:val="00E2592A"/>
    <w:rsid w:val="00E3012E"/>
    <w:rsid w:val="00E30AA2"/>
    <w:rsid w:val="00E460D8"/>
    <w:rsid w:val="00E4708F"/>
    <w:rsid w:val="00E510A8"/>
    <w:rsid w:val="00E52A34"/>
    <w:rsid w:val="00E60A5D"/>
    <w:rsid w:val="00E63E06"/>
    <w:rsid w:val="00E74881"/>
    <w:rsid w:val="00E95489"/>
    <w:rsid w:val="00EA2F10"/>
    <w:rsid w:val="00EA3107"/>
    <w:rsid w:val="00EA5D72"/>
    <w:rsid w:val="00EB0912"/>
    <w:rsid w:val="00EB5276"/>
    <w:rsid w:val="00EC1F0D"/>
    <w:rsid w:val="00ED6A1F"/>
    <w:rsid w:val="00EE6D60"/>
    <w:rsid w:val="00EF21A8"/>
    <w:rsid w:val="00EF55A7"/>
    <w:rsid w:val="00EF79CA"/>
    <w:rsid w:val="00F17433"/>
    <w:rsid w:val="00F17BDA"/>
    <w:rsid w:val="00F452B1"/>
    <w:rsid w:val="00F51BB6"/>
    <w:rsid w:val="00F51CFD"/>
    <w:rsid w:val="00F62835"/>
    <w:rsid w:val="00F639F9"/>
    <w:rsid w:val="00F82B73"/>
    <w:rsid w:val="00F901FC"/>
    <w:rsid w:val="00F96625"/>
    <w:rsid w:val="00FA2221"/>
    <w:rsid w:val="00FA6486"/>
    <w:rsid w:val="00FB6359"/>
    <w:rsid w:val="00FC34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C4E72"/>
  <w15:docId w15:val="{D2590615-8147-4BB4-8662-B16F8BBC0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97536"/>
    <w:pPr>
      <w:bidi/>
    </w:pPr>
    <w:rPr>
      <w:rFonts w:eastAsia="Batang"/>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4758C"/>
    <w:pPr>
      <w:tabs>
        <w:tab w:val="center" w:pos="4153"/>
        <w:tab w:val="right" w:pos="8306"/>
      </w:tabs>
    </w:pPr>
  </w:style>
  <w:style w:type="paragraph" w:styleId="a4">
    <w:name w:val="footer"/>
    <w:basedOn w:val="a"/>
    <w:rsid w:val="0014758C"/>
    <w:pPr>
      <w:tabs>
        <w:tab w:val="center" w:pos="4153"/>
        <w:tab w:val="right" w:pos="8306"/>
      </w:tabs>
    </w:pPr>
  </w:style>
  <w:style w:type="paragraph" w:styleId="a5">
    <w:name w:val="Balloon Text"/>
    <w:basedOn w:val="a"/>
    <w:semiHidden/>
    <w:rsid w:val="008641D2"/>
    <w:rPr>
      <w:rFonts w:ascii="Tahoma" w:hAnsi="Tahoma" w:cs="Tahoma"/>
      <w:sz w:val="16"/>
      <w:szCs w:val="16"/>
    </w:rPr>
  </w:style>
  <w:style w:type="character" w:styleId="Hyperlink">
    <w:name w:val="Hyperlink"/>
    <w:basedOn w:val="a0"/>
    <w:rsid w:val="003C5885"/>
    <w:rPr>
      <w:color w:val="0000FF"/>
      <w:u w:val="single"/>
    </w:rPr>
  </w:style>
  <w:style w:type="paragraph" w:styleId="a6">
    <w:name w:val="List Paragraph"/>
    <w:basedOn w:val="a"/>
    <w:uiPriority w:val="34"/>
    <w:qFormat/>
    <w:rsid w:val="00E4708F"/>
    <w:pPr>
      <w:ind w:left="720"/>
      <w:contextualSpacing/>
    </w:pPr>
  </w:style>
  <w:style w:type="paragraph" w:styleId="NormalWeb">
    <w:name w:val="Normal (Web)"/>
    <w:basedOn w:val="a"/>
    <w:uiPriority w:val="99"/>
    <w:semiHidden/>
    <w:unhideWhenUsed/>
    <w:rsid w:val="00192C15"/>
    <w:pPr>
      <w:bidi w:val="0"/>
      <w:spacing w:before="100" w:beforeAutospacing="1" w:after="100" w:afterAutospacing="1"/>
    </w:pPr>
    <w:rPr>
      <w:rFonts w:eastAsia="Times New Roman"/>
    </w:rPr>
  </w:style>
  <w:style w:type="character" w:styleId="a7">
    <w:name w:val="Strong"/>
    <w:basedOn w:val="a0"/>
    <w:uiPriority w:val="22"/>
    <w:qFormat/>
    <w:rsid w:val="00192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076">
      <w:bodyDiv w:val="1"/>
      <w:marLeft w:val="0"/>
      <w:marRight w:val="0"/>
      <w:marTop w:val="0"/>
      <w:marBottom w:val="0"/>
      <w:divBdr>
        <w:top w:val="none" w:sz="0" w:space="0" w:color="auto"/>
        <w:left w:val="none" w:sz="0" w:space="0" w:color="auto"/>
        <w:bottom w:val="none" w:sz="0" w:space="0" w:color="auto"/>
        <w:right w:val="none" w:sz="0" w:space="0" w:color="auto"/>
      </w:divBdr>
    </w:div>
    <w:div w:id="74057358">
      <w:bodyDiv w:val="1"/>
      <w:marLeft w:val="0"/>
      <w:marRight w:val="0"/>
      <w:marTop w:val="0"/>
      <w:marBottom w:val="0"/>
      <w:divBdr>
        <w:top w:val="none" w:sz="0" w:space="0" w:color="auto"/>
        <w:left w:val="none" w:sz="0" w:space="0" w:color="auto"/>
        <w:bottom w:val="none" w:sz="0" w:space="0" w:color="auto"/>
        <w:right w:val="none" w:sz="0" w:space="0" w:color="auto"/>
      </w:divBdr>
    </w:div>
    <w:div w:id="425200284">
      <w:bodyDiv w:val="1"/>
      <w:marLeft w:val="0"/>
      <w:marRight w:val="0"/>
      <w:marTop w:val="0"/>
      <w:marBottom w:val="0"/>
      <w:divBdr>
        <w:top w:val="none" w:sz="0" w:space="0" w:color="auto"/>
        <w:left w:val="none" w:sz="0" w:space="0" w:color="auto"/>
        <w:bottom w:val="none" w:sz="0" w:space="0" w:color="auto"/>
        <w:right w:val="none" w:sz="0" w:space="0" w:color="auto"/>
      </w:divBdr>
    </w:div>
    <w:div w:id="701855837">
      <w:bodyDiv w:val="1"/>
      <w:marLeft w:val="0"/>
      <w:marRight w:val="0"/>
      <w:marTop w:val="0"/>
      <w:marBottom w:val="0"/>
      <w:divBdr>
        <w:top w:val="none" w:sz="0" w:space="0" w:color="auto"/>
        <w:left w:val="none" w:sz="0" w:space="0" w:color="auto"/>
        <w:bottom w:val="none" w:sz="0" w:space="0" w:color="auto"/>
        <w:right w:val="none" w:sz="0" w:space="0" w:color="auto"/>
      </w:divBdr>
    </w:div>
    <w:div w:id="738476543">
      <w:bodyDiv w:val="1"/>
      <w:marLeft w:val="0"/>
      <w:marRight w:val="0"/>
      <w:marTop w:val="0"/>
      <w:marBottom w:val="0"/>
      <w:divBdr>
        <w:top w:val="none" w:sz="0" w:space="0" w:color="auto"/>
        <w:left w:val="none" w:sz="0" w:space="0" w:color="auto"/>
        <w:bottom w:val="none" w:sz="0" w:space="0" w:color="auto"/>
        <w:right w:val="none" w:sz="0" w:space="0" w:color="auto"/>
      </w:divBdr>
    </w:div>
    <w:div w:id="1098258240">
      <w:bodyDiv w:val="1"/>
      <w:marLeft w:val="0"/>
      <w:marRight w:val="0"/>
      <w:marTop w:val="0"/>
      <w:marBottom w:val="0"/>
      <w:divBdr>
        <w:top w:val="none" w:sz="0" w:space="0" w:color="auto"/>
        <w:left w:val="none" w:sz="0" w:space="0" w:color="auto"/>
        <w:bottom w:val="none" w:sz="0" w:space="0" w:color="auto"/>
        <w:right w:val="none" w:sz="0" w:space="0" w:color="auto"/>
      </w:divBdr>
    </w:div>
    <w:div w:id="1236471758">
      <w:bodyDiv w:val="1"/>
      <w:marLeft w:val="0"/>
      <w:marRight w:val="0"/>
      <w:marTop w:val="0"/>
      <w:marBottom w:val="0"/>
      <w:divBdr>
        <w:top w:val="none" w:sz="0" w:space="0" w:color="auto"/>
        <w:left w:val="none" w:sz="0" w:space="0" w:color="auto"/>
        <w:bottom w:val="none" w:sz="0" w:space="0" w:color="auto"/>
        <w:right w:val="none" w:sz="0" w:space="0" w:color="auto"/>
      </w:divBdr>
    </w:div>
    <w:div w:id="1736314552">
      <w:bodyDiv w:val="1"/>
      <w:marLeft w:val="0"/>
      <w:marRight w:val="0"/>
      <w:marTop w:val="0"/>
      <w:marBottom w:val="0"/>
      <w:divBdr>
        <w:top w:val="none" w:sz="0" w:space="0" w:color="auto"/>
        <w:left w:val="none" w:sz="0" w:space="0" w:color="auto"/>
        <w:bottom w:val="none" w:sz="0" w:space="0" w:color="auto"/>
        <w:right w:val="none" w:sz="0" w:space="0" w:color="auto"/>
      </w:divBdr>
    </w:div>
    <w:div w:id="1762796684">
      <w:bodyDiv w:val="1"/>
      <w:marLeft w:val="0"/>
      <w:marRight w:val="0"/>
      <w:marTop w:val="0"/>
      <w:marBottom w:val="0"/>
      <w:divBdr>
        <w:top w:val="none" w:sz="0" w:space="0" w:color="auto"/>
        <w:left w:val="none" w:sz="0" w:space="0" w:color="auto"/>
        <w:bottom w:val="none" w:sz="0" w:space="0" w:color="auto"/>
        <w:right w:val="none" w:sz="0" w:space="0" w:color="auto"/>
      </w:divBdr>
    </w:div>
    <w:div w:id="212888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itt\AppData\Roaming\Microsoft\Templates\&#1500;&#1493;&#1490;&#1493;%20&#1512;&#1499;&#1513;.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A355245F8A7E9548BF16F6BAB9441DFF" ma:contentTypeVersion="60" ma:contentTypeDescription="צור מסמך חדש." ma:contentTypeScope="" ma:versionID="eb3ea412ca7f1e9da422e6bf1a50e6c1">
  <xsd:schema xmlns:xsd="http://www.w3.org/2001/XMLSchema" xmlns:xs="http://www.w3.org/2001/XMLSchema" xmlns:p="http://schemas.microsoft.com/office/2006/metadata/properties" xmlns:ns2="1bc24395-5445-4cf0-9cff-a32c215bef19" xmlns:ns3="41aa2188-3a2f-4fba-a079-e85bc9aa5509" targetNamespace="http://schemas.microsoft.com/office/2006/metadata/properties" ma:root="true" ma:fieldsID="d33802978ac1cdfc08b924249494f5b2" ns2:_="" ns3:_="">
    <xsd:import namespace="1bc24395-5445-4cf0-9cff-a32c215bef19"/>
    <xsd:import namespace="41aa2188-3a2f-4fba-a079-e85bc9aa5509"/>
    <xsd:element name="properties">
      <xsd:complexType>
        <xsd:sequence>
          <xsd:element name="documentManagement">
            <xsd:complexType>
              <xsd:all>
                <xsd:element ref="ns2:_dlc_DocId" minOccurs="0"/>
                <xsd:element ref="ns2:_dlc_DocIdUrl" minOccurs="0"/>
                <xsd:element ref="ns2:_dlc_DocIdPersistId" minOccurs="0"/>
                <xsd:element ref="ns3:_x05ea__x05d9__x05d0__x05d5__x05e8_" minOccurs="0"/>
                <xsd:element ref="ns3:_x005f_x05de__x005f_x05d7__x005f_x05dc__x005f_x05e7__x005f_x05d4_"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_x05e1__x05d9__x05dc__x05d1__x05d5__x05e1__x05d9__x05dd_" minOccurs="0"/>
                <xsd:element ref="ns2:SharedWithUsers" minOccurs="0"/>
                <xsd:element ref="ns2:SharedWithDetail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c24395-5445-4cf0-9cff-a32c215bef19" elementFormDefault="qualified">
    <xsd:import namespace="http://schemas.microsoft.com/office/2006/documentManagement/types"/>
    <xsd:import namespace="http://schemas.microsoft.com/office/infopath/2007/PartnerControls"/>
    <xsd:element name="_dlc_DocId" ma:index="8" nillable="true" ma:displayName="ערך של מזהה מסמך" ma:description="הערך של מזהה המסמך שהוקצה לפריט זה." ma:internalName="_dlc_DocId" ma:readOnly="true">
      <xsd:simpleType>
        <xsd:restriction base="dms:Text"/>
      </xsd:simpleType>
    </xsd:element>
    <xsd:element name="_dlc_DocIdUrl" ma:index="9"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מזהה תמידי" ma:description="השאר מזהה בעת הוספה." ma:hidden="true" ma:internalName="_dlc_DocIdPersistId" ma:readOnly="true">
      <xsd:simpleType>
        <xsd:restriction base="dms:Boolean"/>
      </xsd:simpleType>
    </xsd:element>
    <xsd:element name="SharedWithUsers" ma:index="22"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משותף עם פרטים" ma:internalName="SharedWithDetails" ma:readOnly="true">
      <xsd:simpleType>
        <xsd:restriction base="dms:Note">
          <xsd:maxLength value="255"/>
        </xsd:restriction>
      </xsd:simpleType>
    </xsd:element>
    <xsd:element name="TaxCatchAll" ma:index="26" nillable="true" ma:displayName="Taxonomy Catch All Column" ma:hidden="true" ma:list="{856bb9a5-7b58-46ba-b725-43c28e574e2a}" ma:internalName="TaxCatchAll" ma:showField="CatchAllData" ma:web="1bc24395-5445-4cf0-9cff-a32c215bef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aa2188-3a2f-4fba-a079-e85bc9aa5509" elementFormDefault="qualified">
    <xsd:import namespace="http://schemas.microsoft.com/office/2006/documentManagement/types"/>
    <xsd:import namespace="http://schemas.microsoft.com/office/infopath/2007/PartnerControls"/>
    <xsd:element name="_x05ea__x05d9__x05d0__x05d5__x05e8_" ma:index="11" nillable="true" ma:displayName="תיאור" ma:description="תיאור פריט" ma:internalName="_x05ea__x05d9__x05d0__x05d5__x05e8_" ma:readOnly="false">
      <xsd:simpleType>
        <xsd:restriction base="dms:Text">
          <xsd:maxLength value="255"/>
        </xsd:restriction>
      </xsd:simpleType>
    </xsd:element>
    <xsd:element name="_x005f_x05de__x005f_x05d7__x005f_x05dc__x005f_x05e7__x005f_x05d4_" ma:index="12" nillable="true" ma:displayName="מחלקה" ma:description="" ma:internalName="_x05de__x05d7__x05dc__x05e7__x05d4_" ma:readOnly="fals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x05e1__x05d9__x05dc__x05d1__x05d5__x05e1__x05d9__x05dd_" ma:index="21" nillable="true" ma:displayName="סילבוסים" ma:format="Dropdown" ma:internalName="_x05e1__x05d9__x05dc__x05d1__x05d5__x05e1__x05d9__x05dd_">
      <xsd:simpleType>
        <xsd:restriction base="dms:Text">
          <xsd:maxLength value="255"/>
        </xsd:restriction>
      </xsd:simpleType>
    </xsd:element>
    <xsd:element name="lcf76f155ced4ddcb4097134ff3c332f" ma:index="25" nillable="true" ma:taxonomy="true" ma:internalName="lcf76f155ced4ddcb4097134ff3c332f" ma:taxonomyFieldName="MediaServiceImageTags" ma:displayName="תגיות תמונה" ma:readOnly="false" ma:fieldId="{5cf76f15-5ced-4ddc-b409-7134ff3c332f}" ma:taxonomyMulti="true" ma:sspId="e5cf2245-9dd4-4bf3-a411-dd9981303523"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5ea__x05d9__x05d0__x05d5__x05e8_ xmlns="41aa2188-3a2f-4fba-a079-e85bc9aa5509" xsi:nil="true"/>
    <_x005f_x05de__x005f_x05d7__x005f_x05dc__x005f_x05e7__x005f_x05d4_ xmlns="41aa2188-3a2f-4fba-a079-e85bc9aa5509" xsi:nil="true"/>
    <_dlc_DocId xmlns="1bc24395-5445-4cf0-9cff-a32c215bef19">2R74RD3YZUHQ-584573474-1279738</_dlc_DocId>
    <_dlc_DocIdUrl xmlns="1bc24395-5445-4cf0-9cff-a32c215bef19">
      <Url>https://yvcac.sharepoint.com/sites/Communication/_layouts/15/DocIdRedir.aspx?ID=2R74RD3YZUHQ-584573474-1279738</Url>
      <Description>2R74RD3YZUHQ-584573474-1279738</Description>
    </_dlc_DocIdUrl>
    <SharedWithUsers xmlns="1bc24395-5445-4cf0-9cff-a32c215bef19">
      <UserInfo>
        <DisplayName>Ruthy Hillman Shalev</DisplayName>
        <AccountId>48</AccountId>
        <AccountType/>
      </UserInfo>
      <UserInfo>
        <DisplayName>Hanna Admi</DisplayName>
        <AccountId>322</AccountId>
        <AccountType/>
      </UserInfo>
      <UserInfo>
        <DisplayName>Ofra Halperin</DisplayName>
        <AccountId>218</AccountId>
        <AccountType/>
      </UserInfo>
      <UserInfo>
        <DisplayName>Michal Man</DisplayName>
        <AccountId>63</AccountId>
        <AccountType/>
      </UserInfo>
      <UserInfo>
        <DisplayName>Romi Bar</DisplayName>
        <AccountId>195</AccountId>
        <AccountType/>
      </UserInfo>
      <UserInfo>
        <DisplayName>Tamar Drieblatt</DisplayName>
        <AccountId>24</AccountId>
        <AccountType/>
      </UserInfo>
      <UserInfo>
        <DisplayName>Tali Poleg</DisplayName>
        <AccountId>25</AccountId>
        <AccountType/>
      </UserInfo>
    </SharedWithUsers>
    <lcf76f155ced4ddcb4097134ff3c332f xmlns="41aa2188-3a2f-4fba-a079-e85bc9aa5509">
      <Terms xmlns="http://schemas.microsoft.com/office/infopath/2007/PartnerControls"/>
    </lcf76f155ced4ddcb4097134ff3c332f>
    <TaxCatchAll xmlns="1bc24395-5445-4cf0-9cff-a32c215bef19" xsi:nil="true"/>
    <_x05e1__x05d9__x05dc__x05d1__x05d5__x05e1__x05d9__x05dd_ xmlns="41aa2188-3a2f-4fba-a079-e85bc9aa5509" xsi:nil="true"/>
  </documentManagement>
</p:properties>
</file>

<file path=customXml/itemProps1.xml><?xml version="1.0" encoding="utf-8"?>
<ds:datastoreItem xmlns:ds="http://schemas.openxmlformats.org/officeDocument/2006/customXml" ds:itemID="{4A66EE58-2262-40E7-8EAF-CA7D78D8B79E}">
  <ds:schemaRefs>
    <ds:schemaRef ds:uri="http://schemas.microsoft.com/sharepoint/events"/>
  </ds:schemaRefs>
</ds:datastoreItem>
</file>

<file path=customXml/itemProps2.xml><?xml version="1.0" encoding="utf-8"?>
<ds:datastoreItem xmlns:ds="http://schemas.openxmlformats.org/officeDocument/2006/customXml" ds:itemID="{2D017E72-AD05-4CF0-B545-7EEDDB1D2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c24395-5445-4cf0-9cff-a32c215bef19"/>
    <ds:schemaRef ds:uri="41aa2188-3a2f-4fba-a079-e85bc9aa55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7F53F2-9314-4D5B-9CC2-3D9B19C70DDF}">
  <ds:schemaRefs>
    <ds:schemaRef ds:uri="http://schemas.microsoft.com/sharepoint/v3/contenttype/forms"/>
  </ds:schemaRefs>
</ds:datastoreItem>
</file>

<file path=customXml/itemProps4.xml><?xml version="1.0" encoding="utf-8"?>
<ds:datastoreItem xmlns:ds="http://schemas.openxmlformats.org/officeDocument/2006/customXml" ds:itemID="{71DE4612-FB0F-4053-9FA8-E0CC1C9F7168}">
  <ds:schemaRefs>
    <ds:schemaRef ds:uri="http://schemas.microsoft.com/office/2006/metadata/properties"/>
    <ds:schemaRef ds:uri="http://schemas.microsoft.com/office/infopath/2007/PartnerControls"/>
    <ds:schemaRef ds:uri="41aa2188-3a2f-4fba-a079-e85bc9aa5509"/>
    <ds:schemaRef ds:uri="1bc24395-5445-4cf0-9cff-a32c215bef19"/>
  </ds:schemaRefs>
</ds:datastoreItem>
</file>

<file path=docProps/app.xml><?xml version="1.0" encoding="utf-8"?>
<Properties xmlns="http://schemas.openxmlformats.org/officeDocument/2006/extended-properties" xmlns:vt="http://schemas.openxmlformats.org/officeDocument/2006/docPropsVTypes">
  <Template>לוגו רכש</Template>
  <TotalTime>565</TotalTime>
  <Pages>4</Pages>
  <Words>633</Words>
  <Characters>3170</Characters>
  <Application>Microsoft Office Word</Application>
  <DocSecurity>0</DocSecurity>
  <Lines>26</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YVC</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Orit Luvka</dc:creator>
  <cp:keywords/>
  <cp:lastModifiedBy>ליאור דנינו</cp:lastModifiedBy>
  <cp:revision>4</cp:revision>
  <cp:lastPrinted>2022-06-23T13:07:00Z</cp:lastPrinted>
  <dcterms:created xsi:type="dcterms:W3CDTF">2025-12-13T14:32:00Z</dcterms:created>
  <dcterms:modified xsi:type="dcterms:W3CDTF">2026-07-26T11:16:00Z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0x010100A355245F8A7E9548BF16F6BAB9441DFF</vt:lpwstr>
  </property>
  <property fmtid="{D5CDD505-2E9C-101B-9397-08002B2CF9AE}" pid="3" name="_dlc_DocIdItemGuid">
    <vt:lpwstr>5c2f3782-4f6e-4f0d-963f-d370a6c11d19</vt:lpwstr>
  </property>
  <property fmtid="{D5CDD505-2E9C-101B-9397-08002B2CF9AE}" pid="4" name="MediaServiceImageTags">
    <vt:lpwstr/>
  </property>
</Properties>
</file>