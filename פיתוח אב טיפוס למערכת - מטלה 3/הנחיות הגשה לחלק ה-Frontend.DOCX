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98F1" w14:textId="609C8D5D" w:rsidR="00646C37" w:rsidRDefault="00646C37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842626D" w14:textId="01E59C8D" w:rsidR="00E60CE3" w:rsidRDefault="00646C37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2.</w:t>
      </w:r>
      <w:r w:rsidR="00BA5608">
        <w:rPr>
          <w:rFonts w:ascii="David" w:hAnsi="David" w:cs="David" w:hint="cs"/>
          <w:b/>
          <w:bCs/>
          <w:rtl/>
        </w:rPr>
        <w:t xml:space="preserve"> </w:t>
      </w:r>
      <w:r w:rsidR="00BA5608" w:rsidRPr="00BA5608">
        <w:rPr>
          <w:rFonts w:ascii="David" w:hAnsi="David" w:cs="David"/>
          <w:b/>
          <w:bCs/>
          <w:rtl/>
        </w:rPr>
        <w:t>פיתוח אב טיפוס למערכת</w:t>
      </w:r>
    </w:p>
    <w:p w14:paraId="3928D699" w14:textId="77777777" w:rsidR="00622FBD" w:rsidRDefault="00622FBD" w:rsidP="00FB6F8A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0E28EB86" w14:textId="77777777" w:rsidR="00622FBD" w:rsidRDefault="006826C0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134C6E">
        <w:rPr>
          <w:rFonts w:ascii="David" w:hAnsi="David" w:cs="David" w:hint="cs"/>
          <w:b/>
          <w:bCs/>
          <w:rtl/>
        </w:rPr>
        <w:t>מטרת שלב זה:</w:t>
      </w:r>
    </w:p>
    <w:p w14:paraId="25DD3436" w14:textId="2835F056" w:rsidR="00FB4842" w:rsidRDefault="00FB4842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FB4842">
        <w:rPr>
          <w:rFonts w:ascii="David" w:hAnsi="David" w:cs="David"/>
          <w:rtl/>
        </w:rPr>
        <w:t xml:space="preserve">בשלב זה תפתחו אב־טיפוס של </w:t>
      </w:r>
      <w:r w:rsidRPr="00FB4842">
        <w:rPr>
          <w:rFonts w:ascii="David" w:hAnsi="David" w:cs="David"/>
          <w:b/>
          <w:bCs/>
          <w:rtl/>
        </w:rPr>
        <w:t>צד המשתמש</w:t>
      </w:r>
      <w:r w:rsidRPr="00FB4842">
        <w:rPr>
          <w:rFonts w:ascii="David" w:hAnsi="David" w:cs="David"/>
          <w:b/>
          <w:bCs/>
        </w:rPr>
        <w:t xml:space="preserve"> (Frontend)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>של המערכת שלכם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 xml:space="preserve">הפיתוח יתבצע </w:t>
      </w:r>
      <w:r w:rsidRPr="00FB4842">
        <w:rPr>
          <w:rFonts w:ascii="David" w:hAnsi="David" w:cs="David"/>
          <w:b/>
          <w:bCs/>
          <w:rtl/>
        </w:rPr>
        <w:t xml:space="preserve">בשתי </w:t>
      </w:r>
      <w:proofErr w:type="spellStart"/>
      <w:r w:rsidRPr="00FB4842">
        <w:rPr>
          <w:rFonts w:ascii="David" w:hAnsi="David" w:cs="David"/>
          <w:b/>
          <w:bCs/>
          <w:rtl/>
        </w:rPr>
        <w:t>איטרציות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פנימיות</w:t>
      </w:r>
      <w:r w:rsidR="00622FBD">
        <w:rPr>
          <w:rFonts w:ascii="David" w:hAnsi="David" w:cs="David" w:hint="cs"/>
          <w:rtl/>
        </w:rPr>
        <w:t>,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 xml:space="preserve">כלומר שני שלבים בתהליך העבודה שלכם, אך עם </w:t>
      </w:r>
      <w:r w:rsidRPr="00FB4842">
        <w:rPr>
          <w:rFonts w:ascii="David" w:hAnsi="David" w:cs="David"/>
          <w:b/>
          <w:bCs/>
          <w:rtl/>
        </w:rPr>
        <w:t>הגשה אחת סופית בלבד</w:t>
      </w:r>
      <w:r w:rsidRPr="00FB4842">
        <w:rPr>
          <w:rFonts w:ascii="David" w:hAnsi="David" w:cs="David"/>
        </w:rPr>
        <w:t>.</w:t>
      </w:r>
    </w:p>
    <w:p w14:paraId="3577C48D" w14:textId="77777777" w:rsidR="00622FBD" w:rsidRPr="00FB4842" w:rsidRDefault="00622FBD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</w:rPr>
      </w:pPr>
    </w:p>
    <w:p w14:paraId="3228C280" w14:textId="0D6A049F" w:rsidR="00FB4842" w:rsidRPr="00FB4842" w:rsidRDefault="00FB4842" w:rsidP="00FB4842">
      <w:pPr>
        <w:numPr>
          <w:ilvl w:val="0"/>
          <w:numId w:val="15"/>
        </w:numPr>
        <w:tabs>
          <w:tab w:val="left" w:pos="0"/>
        </w:tabs>
        <w:spacing w:line="360" w:lineRule="auto"/>
        <w:rPr>
          <w:rFonts w:ascii="David" w:hAnsi="David" w:cs="David"/>
        </w:rPr>
      </w:pPr>
      <w:proofErr w:type="spellStart"/>
      <w:r w:rsidRPr="00FB4842">
        <w:rPr>
          <w:rFonts w:ascii="David" w:hAnsi="David" w:cs="David"/>
          <w:b/>
          <w:bCs/>
          <w:rtl/>
        </w:rPr>
        <w:t>באיטרציה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הראשונ</w:t>
      </w:r>
      <w:r w:rsidR="00622FBD">
        <w:rPr>
          <w:rFonts w:ascii="David" w:hAnsi="David" w:cs="David" w:hint="cs"/>
          <w:b/>
          <w:bCs/>
          <w:rtl/>
        </w:rPr>
        <w:t>ה: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>תבנו ותעצבו את כל מסכי המערכת (כל המסכים שאמורים להופיע במערכת שלכם)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>ב</w:t>
      </w:r>
      <w:r w:rsidR="00190114">
        <w:rPr>
          <w:rFonts w:ascii="David" w:hAnsi="David" w:cs="David" w:hint="cs"/>
          <w:rtl/>
        </w:rPr>
        <w:t>חלק</w:t>
      </w:r>
      <w:r w:rsidRPr="00FB4842">
        <w:rPr>
          <w:rFonts w:ascii="David" w:hAnsi="David" w:cs="David"/>
          <w:rtl/>
        </w:rPr>
        <w:t xml:space="preserve"> זה מספיק להציג את מבנה המסכים, המעברים ביניהם, והרעיון הכללי של הממשק</w:t>
      </w:r>
      <w:r w:rsidRPr="00FB4842">
        <w:rPr>
          <w:rFonts w:ascii="David" w:hAnsi="David" w:cs="David"/>
        </w:rPr>
        <w:t>.</w:t>
      </w:r>
    </w:p>
    <w:p w14:paraId="60BA7BE5" w14:textId="2D10D395" w:rsidR="00FB4842" w:rsidRPr="00FB4842" w:rsidRDefault="00FB4842" w:rsidP="00FB4842">
      <w:pPr>
        <w:numPr>
          <w:ilvl w:val="0"/>
          <w:numId w:val="15"/>
        </w:numPr>
        <w:tabs>
          <w:tab w:val="left" w:pos="0"/>
        </w:tabs>
        <w:spacing w:line="360" w:lineRule="auto"/>
        <w:rPr>
          <w:rFonts w:ascii="David" w:hAnsi="David" w:cs="David"/>
        </w:rPr>
      </w:pPr>
      <w:proofErr w:type="spellStart"/>
      <w:r w:rsidRPr="00FB4842">
        <w:rPr>
          <w:rFonts w:ascii="David" w:hAnsi="David" w:cs="David"/>
          <w:b/>
          <w:bCs/>
          <w:rtl/>
        </w:rPr>
        <w:t>באיטרציה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השניי</w:t>
      </w:r>
      <w:r w:rsidR="00622FBD">
        <w:rPr>
          <w:rFonts w:ascii="David" w:hAnsi="David" w:cs="David" w:hint="cs"/>
          <w:b/>
          <w:bCs/>
          <w:rtl/>
        </w:rPr>
        <w:t>ה: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 xml:space="preserve">תשפרו את האב־טיפוס כך שיכלול </w:t>
      </w:r>
      <w:r w:rsidRPr="00FB4842">
        <w:rPr>
          <w:rFonts w:ascii="David" w:hAnsi="David" w:cs="David"/>
          <w:b/>
          <w:bCs/>
          <w:rtl/>
        </w:rPr>
        <w:t>נתוני דוגמה וקוד בסיסי שמדגים את הפעולה של כל חלק</w:t>
      </w:r>
      <w:r w:rsidRPr="00FB4842">
        <w:rPr>
          <w:rFonts w:ascii="David" w:hAnsi="David" w:cs="David"/>
          <w:rtl/>
        </w:rPr>
        <w:t xml:space="preserve"> במערכת (כפתורים פעילים, מעבר בין מסכים, הצגת נתונים וכו’)</w:t>
      </w:r>
      <w:r w:rsidRPr="00FB4842">
        <w:rPr>
          <w:rFonts w:ascii="David" w:hAnsi="David" w:cs="David"/>
        </w:rPr>
        <w:t>.</w:t>
      </w:r>
    </w:p>
    <w:p w14:paraId="78416B0B" w14:textId="77777777" w:rsidR="00622FBD" w:rsidRDefault="00622FBD" w:rsidP="00FB4842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D2FE066" w14:textId="18C27CFB" w:rsidR="00FB4842" w:rsidRPr="00FB4842" w:rsidRDefault="00FB4842" w:rsidP="00FB4842">
      <w:pPr>
        <w:tabs>
          <w:tab w:val="left" w:pos="0"/>
        </w:tabs>
        <w:spacing w:line="360" w:lineRule="auto"/>
        <w:rPr>
          <w:rFonts w:ascii="David" w:hAnsi="David" w:cs="David"/>
        </w:rPr>
      </w:pPr>
      <w:r w:rsidRPr="00FB4842">
        <w:rPr>
          <w:rFonts w:ascii="David" w:hAnsi="David" w:cs="David"/>
          <w:rtl/>
        </w:rPr>
        <w:t xml:space="preserve">בסיום השלב תגישו </w:t>
      </w:r>
      <w:r w:rsidRPr="00FB4842">
        <w:rPr>
          <w:rFonts w:ascii="David" w:hAnsi="David" w:cs="David"/>
          <w:b/>
          <w:bCs/>
          <w:rtl/>
        </w:rPr>
        <w:t>את הגרסה הסופית של האב־טיפוס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>בנוסף, עליכם להגיש גם</w:t>
      </w:r>
      <w:r w:rsidRPr="00FB4842">
        <w:rPr>
          <w:rFonts w:ascii="David" w:hAnsi="David" w:cs="David"/>
        </w:rPr>
        <w:t>:</w:t>
      </w:r>
    </w:p>
    <w:p w14:paraId="60C08B95" w14:textId="4EBC1789" w:rsidR="00FB4842" w:rsidRPr="00FB4842" w:rsidRDefault="00622FBD" w:rsidP="00FB4842">
      <w:pPr>
        <w:numPr>
          <w:ilvl w:val="0"/>
          <w:numId w:val="16"/>
        </w:numPr>
        <w:tabs>
          <w:tab w:val="left" w:pos="0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/>
          <w:b/>
          <w:bCs/>
        </w:rPr>
        <w:t xml:space="preserve"> :</w:t>
      </w:r>
      <w:r w:rsidR="00FB4842" w:rsidRPr="00FB4842">
        <w:rPr>
          <w:rFonts w:ascii="David" w:hAnsi="David" w:cs="David"/>
          <w:b/>
          <w:bCs/>
        </w:rPr>
        <w:t>Use Cases</w:t>
      </w:r>
      <w:r w:rsidR="00FB4842" w:rsidRPr="00FB4842">
        <w:rPr>
          <w:rFonts w:ascii="David" w:hAnsi="David" w:cs="David"/>
          <w:rtl/>
        </w:rPr>
        <w:t>תרחישי שימוש מפורטים של המערכת</w:t>
      </w:r>
      <w:r w:rsidR="00FB4842" w:rsidRPr="00FB4842">
        <w:rPr>
          <w:rFonts w:ascii="David" w:hAnsi="David" w:cs="David"/>
        </w:rPr>
        <w:t>.</w:t>
      </w:r>
    </w:p>
    <w:p w14:paraId="55B7CDEF" w14:textId="363FA261" w:rsidR="00FB4842" w:rsidRPr="00FB4842" w:rsidRDefault="00FB4842" w:rsidP="00FB4842">
      <w:pPr>
        <w:numPr>
          <w:ilvl w:val="0"/>
          <w:numId w:val="16"/>
        </w:numPr>
        <w:tabs>
          <w:tab w:val="left" w:pos="0"/>
        </w:tabs>
        <w:spacing w:line="360" w:lineRule="auto"/>
        <w:rPr>
          <w:rFonts w:ascii="David" w:hAnsi="David" w:cs="David"/>
        </w:rPr>
      </w:pPr>
      <w:r w:rsidRPr="00FB4842">
        <w:rPr>
          <w:rFonts w:ascii="David" w:hAnsi="David" w:cs="David"/>
          <w:b/>
          <w:bCs/>
          <w:rtl/>
        </w:rPr>
        <w:t>תרשים מחלקות נתונים</w:t>
      </w:r>
      <w:r w:rsidRPr="00FB4842">
        <w:rPr>
          <w:rFonts w:ascii="David" w:hAnsi="David" w:cs="David"/>
          <w:rtl/>
        </w:rPr>
        <w:t xml:space="preserve"> שמציג את הישויות במערכת והקשרים ביניהן</w:t>
      </w:r>
      <w:r w:rsidRPr="00FB4842">
        <w:rPr>
          <w:rFonts w:ascii="David" w:hAnsi="David" w:cs="David"/>
        </w:rPr>
        <w:t>.</w:t>
      </w:r>
    </w:p>
    <w:p w14:paraId="4E00F379" w14:textId="77777777" w:rsidR="002636B7" w:rsidRPr="00FB4842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8A63F6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286F78C" w14:textId="77777777" w:rsidR="002636B7" w:rsidRDefault="002636B7" w:rsidP="002636B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  <w:r>
        <w:rPr>
          <w:rFonts w:ascii="David" w:hAnsi="David" w:cs="David" w:hint="cs"/>
          <w:b/>
          <w:bCs/>
          <w:rtl/>
          <w:lang w:val="en-GB"/>
        </w:rPr>
        <w:t>הדוח אותו מגישים מצורף בדף הבא, חובה לחתום ולתת למנחה הפרויקט לחתום!</w:t>
      </w:r>
    </w:p>
    <w:p w14:paraId="1ED3A535" w14:textId="77777777" w:rsidR="002636B7" w:rsidRDefault="002636B7" w:rsidP="002636B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</w:p>
    <w:p w14:paraId="337960E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2D7AC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D934F5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0DB4A5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A478C40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27FFAC2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7A8BAC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1697981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E8699E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7394AE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295899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E92859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9308243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AC019BD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20D8457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05EAA08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8ECC68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DB5BE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A83AB7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FBDD6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6AD2B7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DBA0F5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CCF373A" w14:textId="5780E85B" w:rsidR="00334274" w:rsidRPr="009A4717" w:rsidRDefault="00334274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 w:rsidRPr="009A4717">
        <w:rPr>
          <w:rFonts w:ascii="David" w:hAnsi="David" w:cs="David"/>
          <w:b/>
          <w:bCs/>
          <w:rtl/>
        </w:rPr>
        <w:t>דו"ח התקדמות</w:t>
      </w:r>
      <w:r w:rsidR="00D0699B" w:rsidRPr="009A4717">
        <w:rPr>
          <w:rFonts w:ascii="David" w:hAnsi="David" w:cs="David"/>
          <w:b/>
          <w:bCs/>
          <w:rtl/>
        </w:rPr>
        <w:t xml:space="preserve"> </w:t>
      </w:r>
    </w:p>
    <w:p w14:paraId="003AB253" w14:textId="77777777" w:rsidR="00334274" w:rsidRPr="009A4717" w:rsidRDefault="00334274" w:rsidP="00ED6A1F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661E8AF" w14:textId="64B8527C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</w:t>
      </w:r>
      <w:r w:rsidR="001640C2" w:rsidRPr="009A4717">
        <w:rPr>
          <w:rFonts w:ascii="David" w:eastAsia="Times New Roman" w:hAnsi="David" w:cs="David"/>
          <w:rtl/>
          <w:lang w:eastAsia="en-US"/>
        </w:rPr>
        <w:t>מות הסטודנטים</w:t>
      </w:r>
      <w:r w:rsidRPr="009A4717">
        <w:rPr>
          <w:rFonts w:ascii="David" w:eastAsia="Times New Roman" w:hAnsi="David" w:cs="David"/>
          <w:rtl/>
          <w:lang w:eastAsia="en-US"/>
        </w:rPr>
        <w:t xml:space="preserve"> ___________</w:t>
      </w:r>
    </w:p>
    <w:p w14:paraId="152853EC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728501D" w14:textId="0E4145A1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מס' ת"ז __________________</w:t>
      </w:r>
    </w:p>
    <w:p w14:paraId="1E7A7557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AF44B7E" w14:textId="59C809C7" w:rsidR="00334274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שם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הפרויקט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_______________</w:t>
      </w:r>
    </w:p>
    <w:p w14:paraId="69010626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6755D6CA" w14:textId="22A72EB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שם המנחה </w:t>
      </w:r>
      <w:r w:rsidR="00F901FC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______________</w:t>
      </w:r>
    </w:p>
    <w:p w14:paraId="0E4C07E5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3F630C47" w14:textId="77777777" w:rsidR="00F901FC" w:rsidRPr="009A4717" w:rsidRDefault="00F901FC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</w:p>
    <w:p w14:paraId="7EF64A1C" w14:textId="6B83F4BC" w:rsidR="001C656D" w:rsidRPr="009A4717" w:rsidRDefault="00090393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אנא פרט</w:t>
      </w:r>
      <w:r w:rsidR="00E60CE3">
        <w:rPr>
          <w:rFonts w:ascii="David" w:eastAsia="Times New Roman" w:hAnsi="David" w:cs="David" w:hint="cs"/>
          <w:rtl/>
          <w:lang w:eastAsia="en-US"/>
        </w:rPr>
        <w:t>ו</w:t>
      </w:r>
      <w:r w:rsidRPr="009A4717">
        <w:rPr>
          <w:rFonts w:ascii="David" w:eastAsia="Times New Roman" w:hAnsi="David" w:cs="David"/>
          <w:rtl/>
          <w:lang w:eastAsia="en-US"/>
        </w:rPr>
        <w:t xml:space="preserve"> את שלבי ביצוע הפרויקט עד כה</w:t>
      </w:r>
      <w:r w:rsidR="007208A1" w:rsidRPr="009A4717">
        <w:rPr>
          <w:rFonts w:ascii="David" w:eastAsia="Times New Roman" w:hAnsi="David" w:cs="David"/>
          <w:rtl/>
          <w:lang w:eastAsia="en-US"/>
        </w:rPr>
        <w:t xml:space="preserve"> מהדוח הקודם</w:t>
      </w:r>
      <w:r w:rsidRPr="009A4717">
        <w:rPr>
          <w:rFonts w:ascii="David" w:eastAsia="Times New Roman" w:hAnsi="David" w:cs="David"/>
          <w:rtl/>
          <w:lang w:eastAsia="en-US"/>
        </w:rPr>
        <w:t xml:space="preserve">. </w:t>
      </w:r>
    </w:p>
    <w:p w14:paraId="17F173E2" w14:textId="7F186410" w:rsidR="007208A1" w:rsidRPr="009A4717" w:rsidRDefault="007208A1" w:rsidP="007208A1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תארו את השלב הבא המתוכנן לפרויקט.</w:t>
      </w:r>
    </w:p>
    <w:p w14:paraId="0E99CDC3" w14:textId="48D3C340" w:rsidR="00090393" w:rsidRPr="009A4717" w:rsidRDefault="00090393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במידה ואין התקדמות עד כה יש לפרט את הסיבות</w:t>
      </w:r>
      <w:r w:rsidR="005C4571" w:rsidRPr="009A4717">
        <w:rPr>
          <w:rFonts w:ascii="David" w:eastAsia="Times New Roman" w:hAnsi="David" w:cs="David"/>
          <w:rtl/>
          <w:lang w:eastAsia="en-US"/>
        </w:rPr>
        <w:t>.</w:t>
      </w:r>
    </w:p>
    <w:p w14:paraId="3D777B45" w14:textId="77777777" w:rsidR="00090393" w:rsidRPr="009A4717" w:rsidRDefault="00090393" w:rsidP="00ED6A1F">
      <w:pPr>
        <w:spacing w:line="360" w:lineRule="auto"/>
        <w:rPr>
          <w:rFonts w:ascii="David" w:eastAsia="Times New Roman" w:hAnsi="David" w:cs="David"/>
          <w:b/>
          <w:bCs/>
          <w:rtl/>
          <w:lang w:eastAsia="en-US"/>
        </w:rPr>
      </w:pPr>
    </w:p>
    <w:p w14:paraId="5B6F47DF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2A95989E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7251EAF" w14:textId="0546A942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הסטודנט _________________</w:t>
      </w:r>
    </w:p>
    <w:p w14:paraId="12DF968C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308E5C4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92089A3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017F5133" w14:textId="77777777" w:rsidR="001640C2" w:rsidRPr="009A4717" w:rsidRDefault="001640C2" w:rsidP="001640C2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הסטודנט _________________</w:t>
      </w:r>
    </w:p>
    <w:p w14:paraId="61D9F455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6171643" w14:textId="3EE425E5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7EBDD763" w14:textId="518E88C6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המנחה ________</w:t>
      </w:r>
      <w:r w:rsidR="00216339" w:rsidRPr="009A4717">
        <w:rPr>
          <w:rFonts w:ascii="David" w:eastAsia="Times New Roman" w:hAnsi="David" w:cs="David"/>
          <w:rtl/>
          <w:lang w:eastAsia="en-US"/>
        </w:rPr>
        <w:t>_____</w:t>
      </w:r>
      <w:r w:rsidRPr="009A4717">
        <w:rPr>
          <w:rFonts w:ascii="David" w:eastAsia="Times New Roman" w:hAnsi="David" w:cs="David"/>
          <w:rtl/>
          <w:lang w:eastAsia="en-US"/>
        </w:rPr>
        <w:t>__________________</w:t>
      </w:r>
    </w:p>
    <w:p w14:paraId="53FCE301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279D88E3" w14:textId="6421F1D0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תאריך ______________________</w:t>
      </w:r>
    </w:p>
    <w:p w14:paraId="6B672367" w14:textId="77777777" w:rsidR="001663C8" w:rsidRPr="009A4717" w:rsidRDefault="001663C8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7320C572" w14:textId="77777777" w:rsidR="00AD748F" w:rsidRPr="009A4717" w:rsidRDefault="00AD748F" w:rsidP="00541F2D">
      <w:pPr>
        <w:tabs>
          <w:tab w:val="left" w:pos="0"/>
        </w:tabs>
        <w:spacing w:line="360" w:lineRule="auto"/>
        <w:rPr>
          <w:rFonts w:ascii="David" w:hAnsi="David" w:cs="David"/>
          <w:color w:val="00591A"/>
        </w:rPr>
      </w:pPr>
    </w:p>
    <w:sectPr w:rsidR="00AD748F" w:rsidRPr="009A4717" w:rsidSect="007E01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041" w:right="1800" w:bottom="1440" w:left="165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1F88" w14:textId="77777777" w:rsidR="00A522FD" w:rsidRDefault="00A522FD">
      <w:r>
        <w:separator/>
      </w:r>
    </w:p>
  </w:endnote>
  <w:endnote w:type="continuationSeparator" w:id="0">
    <w:p w14:paraId="70BAAE7D" w14:textId="77777777" w:rsidR="00A522FD" w:rsidRDefault="00A522FD">
      <w:r>
        <w:continuationSeparator/>
      </w:r>
    </w:p>
  </w:endnote>
  <w:endnote w:type="continuationNotice" w:id="1">
    <w:p w14:paraId="510E9606" w14:textId="77777777" w:rsidR="00A522FD" w:rsidRDefault="00A522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C308" w14:textId="77777777" w:rsidR="00F47BD2" w:rsidRDefault="00F47B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C496" w14:textId="29422251" w:rsidR="004D6411" w:rsidRDefault="004D6411" w:rsidP="004A591B">
    <w:pPr>
      <w:pStyle w:val="a4"/>
      <w:ind w:hanging="1800"/>
      <w:rPr>
        <w:noProof/>
        <w:rtl/>
        <w:lang w:eastAsia="en-US"/>
      </w:rPr>
    </w:pPr>
  </w:p>
  <w:p w14:paraId="30438902" w14:textId="77777777" w:rsidR="0048058A" w:rsidRPr="00DD5435" w:rsidRDefault="0048058A" w:rsidP="004A591B">
    <w:pPr>
      <w:pStyle w:val="a4"/>
      <w:ind w:hanging="1800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ABEE" w14:textId="77777777" w:rsidR="00F47BD2" w:rsidRDefault="00F47BD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63703" w14:textId="77777777" w:rsidR="00A522FD" w:rsidRDefault="00A522FD">
      <w:r>
        <w:separator/>
      </w:r>
    </w:p>
  </w:footnote>
  <w:footnote w:type="continuationSeparator" w:id="0">
    <w:p w14:paraId="2ABECAF6" w14:textId="77777777" w:rsidR="00A522FD" w:rsidRDefault="00A522FD">
      <w:r>
        <w:continuationSeparator/>
      </w:r>
    </w:p>
  </w:footnote>
  <w:footnote w:type="continuationNotice" w:id="1">
    <w:p w14:paraId="7D3D036F" w14:textId="77777777" w:rsidR="00A522FD" w:rsidRDefault="00A522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FA7A" w14:textId="77777777" w:rsidR="00F47BD2" w:rsidRDefault="00F47BD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A590" w14:textId="77777777" w:rsidR="0048058A" w:rsidRDefault="0048058A" w:rsidP="006538FD">
    <w:pPr>
      <w:pStyle w:val="a3"/>
      <w:ind w:hanging="1800"/>
      <w:rPr>
        <w:rtl/>
      </w:rPr>
    </w:pPr>
  </w:p>
  <w:p w14:paraId="4ADB482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596BB48B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13FA1110" w14:textId="77777777" w:rsidR="008F6835" w:rsidRPr="008F6835" w:rsidRDefault="00A25878" w:rsidP="006538FD">
    <w:pPr>
      <w:pStyle w:val="a3"/>
      <w:ind w:hanging="1800"/>
      <w:rPr>
        <w:sz w:val="22"/>
        <w:szCs w:val="22"/>
        <w:rtl/>
      </w:rPr>
    </w:pPr>
    <w:r>
      <w:rPr>
        <w:rFonts w:hint="cs"/>
        <w:noProof/>
        <w:sz w:val="22"/>
        <w:szCs w:val="22"/>
        <w:lang w:eastAsia="en-US"/>
      </w:rPr>
      <w:drawing>
        <wp:anchor distT="0" distB="0" distL="114300" distR="114300" simplePos="0" relativeHeight="251653120" behindDoc="1" locked="0" layoutInCell="1" allowOverlap="1" wp14:anchorId="150C2410" wp14:editId="0DD02A5F">
          <wp:simplePos x="0" y="0"/>
          <wp:positionH relativeFrom="column">
            <wp:posOffset>-504825</wp:posOffset>
          </wp:positionH>
          <wp:positionV relativeFrom="paragraph">
            <wp:posOffset>100272</wp:posOffset>
          </wp:positionV>
          <wp:extent cx="2271395" cy="830580"/>
          <wp:effectExtent l="0" t="0" r="0" b="762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15" t="29764" r="15303" b="30102"/>
                  <a:stretch/>
                </pic:blipFill>
                <pic:spPr bwMode="auto">
                  <a:xfrm>
                    <a:off x="0" y="0"/>
                    <a:ext cx="227139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6D611C" w14:textId="5AFAFAB7" w:rsidR="004D6411" w:rsidRDefault="004D6411" w:rsidP="006538FD">
    <w:pPr>
      <w:pStyle w:val="a3"/>
      <w:ind w:hanging="1800"/>
      <w:rPr>
        <w:noProof/>
        <w:lang w:eastAsia="en-US"/>
      </w:rPr>
    </w:pPr>
  </w:p>
  <w:p w14:paraId="2E336842" w14:textId="77777777" w:rsidR="004D6411" w:rsidRDefault="004D6411" w:rsidP="006538FD">
    <w:pPr>
      <w:pStyle w:val="a3"/>
      <w:ind w:hanging="1800"/>
      <w:rPr>
        <w:noProof/>
        <w:rtl/>
        <w:lang w:eastAsia="en-US"/>
      </w:rPr>
    </w:pPr>
  </w:p>
  <w:p w14:paraId="053373D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21EF93A3" w14:textId="77777777" w:rsidR="008F6835" w:rsidRPr="008F6835" w:rsidRDefault="008F6835" w:rsidP="00A25878">
    <w:pPr>
      <w:pStyle w:val="a3"/>
      <w:ind w:hanging="1800"/>
      <w:jc w:val="right"/>
      <w:rPr>
        <w:sz w:val="22"/>
        <w:szCs w:val="22"/>
        <w:rtl/>
      </w:rPr>
    </w:pPr>
  </w:p>
  <w:p w14:paraId="7EFFA535" w14:textId="77777777" w:rsidR="008F6835" w:rsidRPr="006538FD" w:rsidRDefault="008F6835" w:rsidP="006538FD">
    <w:pPr>
      <w:pStyle w:val="a3"/>
      <w:ind w:hanging="180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0D4E" w14:textId="77777777" w:rsidR="00F47BD2" w:rsidRDefault="00F47BD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5DF"/>
    <w:multiLevelType w:val="multilevel"/>
    <w:tmpl w:val="8A4A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5A7"/>
    <w:multiLevelType w:val="multilevel"/>
    <w:tmpl w:val="C26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6423"/>
    <w:multiLevelType w:val="hybridMultilevel"/>
    <w:tmpl w:val="AE1AD08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0C009C"/>
    <w:multiLevelType w:val="hybridMultilevel"/>
    <w:tmpl w:val="94BEBA58"/>
    <w:lvl w:ilvl="0" w:tplc="3C1C53A6">
      <w:start w:val="2"/>
      <w:numFmt w:val="decimal"/>
      <w:lvlText w:val="%1."/>
      <w:lvlJc w:val="left"/>
      <w:pPr>
        <w:ind w:left="9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4" w15:restartNumberingAfterBreak="0">
    <w:nsid w:val="46BD7D56"/>
    <w:multiLevelType w:val="multilevel"/>
    <w:tmpl w:val="62B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34DB"/>
    <w:multiLevelType w:val="multilevel"/>
    <w:tmpl w:val="F6A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8624E"/>
    <w:multiLevelType w:val="hybridMultilevel"/>
    <w:tmpl w:val="2C924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60EBC"/>
    <w:multiLevelType w:val="multilevel"/>
    <w:tmpl w:val="D3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26EA3"/>
    <w:multiLevelType w:val="hybridMultilevel"/>
    <w:tmpl w:val="8E3C1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000F6"/>
    <w:multiLevelType w:val="multilevel"/>
    <w:tmpl w:val="396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61F7A"/>
    <w:multiLevelType w:val="multilevel"/>
    <w:tmpl w:val="79C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D7787"/>
    <w:multiLevelType w:val="multilevel"/>
    <w:tmpl w:val="9F6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63692"/>
    <w:multiLevelType w:val="multilevel"/>
    <w:tmpl w:val="8E7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F3363"/>
    <w:multiLevelType w:val="multilevel"/>
    <w:tmpl w:val="19A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D5345"/>
    <w:multiLevelType w:val="multilevel"/>
    <w:tmpl w:val="A6E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A1C53"/>
    <w:multiLevelType w:val="hybridMultilevel"/>
    <w:tmpl w:val="AB00BB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719058">
    <w:abstractNumId w:val="15"/>
  </w:num>
  <w:num w:numId="2" w16cid:durableId="1985741973">
    <w:abstractNumId w:val="4"/>
  </w:num>
  <w:num w:numId="3" w16cid:durableId="1992364825">
    <w:abstractNumId w:val="11"/>
  </w:num>
  <w:num w:numId="4" w16cid:durableId="1361466126">
    <w:abstractNumId w:val="9"/>
  </w:num>
  <w:num w:numId="5" w16cid:durableId="410740166">
    <w:abstractNumId w:val="10"/>
  </w:num>
  <w:num w:numId="6" w16cid:durableId="469060006">
    <w:abstractNumId w:val="2"/>
  </w:num>
  <w:num w:numId="7" w16cid:durableId="680854833">
    <w:abstractNumId w:val="8"/>
  </w:num>
  <w:num w:numId="8" w16cid:durableId="475070809">
    <w:abstractNumId w:val="5"/>
  </w:num>
  <w:num w:numId="9" w16cid:durableId="183322918">
    <w:abstractNumId w:val="13"/>
  </w:num>
  <w:num w:numId="10" w16cid:durableId="415980250">
    <w:abstractNumId w:val="14"/>
  </w:num>
  <w:num w:numId="11" w16cid:durableId="1138382455">
    <w:abstractNumId w:val="1"/>
  </w:num>
  <w:num w:numId="12" w16cid:durableId="1698038368">
    <w:abstractNumId w:val="7"/>
  </w:num>
  <w:num w:numId="13" w16cid:durableId="1566837925">
    <w:abstractNumId w:val="6"/>
  </w:num>
  <w:num w:numId="14" w16cid:durableId="1421677637">
    <w:abstractNumId w:val="3"/>
  </w:num>
  <w:num w:numId="15" w16cid:durableId="1772161240">
    <w:abstractNumId w:val="0"/>
  </w:num>
  <w:num w:numId="16" w16cid:durableId="2835412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34"/>
    <w:rsid w:val="00002D73"/>
    <w:rsid w:val="00003667"/>
    <w:rsid w:val="0002076A"/>
    <w:rsid w:val="000346EF"/>
    <w:rsid w:val="000429F5"/>
    <w:rsid w:val="00045CBF"/>
    <w:rsid w:val="00051848"/>
    <w:rsid w:val="000552AE"/>
    <w:rsid w:val="000553AB"/>
    <w:rsid w:val="00061C18"/>
    <w:rsid w:val="0007467B"/>
    <w:rsid w:val="00090393"/>
    <w:rsid w:val="00093B6C"/>
    <w:rsid w:val="00094549"/>
    <w:rsid w:val="000A2842"/>
    <w:rsid w:val="000B60F1"/>
    <w:rsid w:val="000C1F5C"/>
    <w:rsid w:val="000D0B83"/>
    <w:rsid w:val="000D1D14"/>
    <w:rsid w:val="000D5A2D"/>
    <w:rsid w:val="000D6F60"/>
    <w:rsid w:val="000D7068"/>
    <w:rsid w:val="000E6086"/>
    <w:rsid w:val="001027EF"/>
    <w:rsid w:val="00125FBE"/>
    <w:rsid w:val="00130A51"/>
    <w:rsid w:val="00137AEC"/>
    <w:rsid w:val="0014758C"/>
    <w:rsid w:val="00152699"/>
    <w:rsid w:val="001640C2"/>
    <w:rsid w:val="001663C8"/>
    <w:rsid w:val="001713EE"/>
    <w:rsid w:val="0017437E"/>
    <w:rsid w:val="00190114"/>
    <w:rsid w:val="00192C15"/>
    <w:rsid w:val="00194EA0"/>
    <w:rsid w:val="001C33EB"/>
    <w:rsid w:val="001C656D"/>
    <w:rsid w:val="001D2D87"/>
    <w:rsid w:val="001D6E70"/>
    <w:rsid w:val="001F56E5"/>
    <w:rsid w:val="002070B9"/>
    <w:rsid w:val="00210C0A"/>
    <w:rsid w:val="00213F9B"/>
    <w:rsid w:val="00216339"/>
    <w:rsid w:val="00226667"/>
    <w:rsid w:val="002433D7"/>
    <w:rsid w:val="002473C4"/>
    <w:rsid w:val="0026117F"/>
    <w:rsid w:val="002636B7"/>
    <w:rsid w:val="002A1FC6"/>
    <w:rsid w:val="002A2805"/>
    <w:rsid w:val="002D5553"/>
    <w:rsid w:val="002E7EDA"/>
    <w:rsid w:val="002F13F4"/>
    <w:rsid w:val="00330A9E"/>
    <w:rsid w:val="00334274"/>
    <w:rsid w:val="0035671F"/>
    <w:rsid w:val="003645D8"/>
    <w:rsid w:val="00365FB2"/>
    <w:rsid w:val="003A5084"/>
    <w:rsid w:val="003B3E1A"/>
    <w:rsid w:val="003B5DD5"/>
    <w:rsid w:val="003C5885"/>
    <w:rsid w:val="003D112B"/>
    <w:rsid w:val="003E2AB8"/>
    <w:rsid w:val="003E4801"/>
    <w:rsid w:val="00420697"/>
    <w:rsid w:val="00426EF3"/>
    <w:rsid w:val="00434E51"/>
    <w:rsid w:val="004476F3"/>
    <w:rsid w:val="0048058A"/>
    <w:rsid w:val="00490AF3"/>
    <w:rsid w:val="0049188C"/>
    <w:rsid w:val="00496403"/>
    <w:rsid w:val="004A1CF2"/>
    <w:rsid w:val="004A591B"/>
    <w:rsid w:val="004C0881"/>
    <w:rsid w:val="004C60BB"/>
    <w:rsid w:val="004D1992"/>
    <w:rsid w:val="004D52C0"/>
    <w:rsid w:val="004D6411"/>
    <w:rsid w:val="004E1C27"/>
    <w:rsid w:val="004E292A"/>
    <w:rsid w:val="004E34CA"/>
    <w:rsid w:val="00511EE0"/>
    <w:rsid w:val="005173E4"/>
    <w:rsid w:val="00527EB2"/>
    <w:rsid w:val="005333AC"/>
    <w:rsid w:val="00540BBB"/>
    <w:rsid w:val="00541F2D"/>
    <w:rsid w:val="00543C19"/>
    <w:rsid w:val="00556A99"/>
    <w:rsid w:val="00566EA4"/>
    <w:rsid w:val="0057708D"/>
    <w:rsid w:val="00597152"/>
    <w:rsid w:val="005A03F3"/>
    <w:rsid w:val="005A49D5"/>
    <w:rsid w:val="005B4686"/>
    <w:rsid w:val="005C1652"/>
    <w:rsid w:val="005C4571"/>
    <w:rsid w:val="005C5B5B"/>
    <w:rsid w:val="005D0674"/>
    <w:rsid w:val="005D3293"/>
    <w:rsid w:val="005F1C39"/>
    <w:rsid w:val="00611454"/>
    <w:rsid w:val="00622A32"/>
    <w:rsid w:val="00622FBD"/>
    <w:rsid w:val="00623106"/>
    <w:rsid w:val="00632105"/>
    <w:rsid w:val="00646C37"/>
    <w:rsid w:val="006538FD"/>
    <w:rsid w:val="0066559E"/>
    <w:rsid w:val="006826C0"/>
    <w:rsid w:val="00697E15"/>
    <w:rsid w:val="006A2888"/>
    <w:rsid w:val="006A42FD"/>
    <w:rsid w:val="006A56F0"/>
    <w:rsid w:val="006B24E7"/>
    <w:rsid w:val="006C191A"/>
    <w:rsid w:val="006D7A3E"/>
    <w:rsid w:val="006F6CAE"/>
    <w:rsid w:val="006F6E32"/>
    <w:rsid w:val="00715555"/>
    <w:rsid w:val="007208A1"/>
    <w:rsid w:val="007315C0"/>
    <w:rsid w:val="00741E1E"/>
    <w:rsid w:val="00760E68"/>
    <w:rsid w:val="007628A9"/>
    <w:rsid w:val="00793E7D"/>
    <w:rsid w:val="007A0E29"/>
    <w:rsid w:val="007B1B62"/>
    <w:rsid w:val="007C25E8"/>
    <w:rsid w:val="007D6A38"/>
    <w:rsid w:val="007E0155"/>
    <w:rsid w:val="007E5461"/>
    <w:rsid w:val="007F5D96"/>
    <w:rsid w:val="007F6B17"/>
    <w:rsid w:val="00812A08"/>
    <w:rsid w:val="008139C4"/>
    <w:rsid w:val="008302BB"/>
    <w:rsid w:val="00841311"/>
    <w:rsid w:val="0084497C"/>
    <w:rsid w:val="008528B5"/>
    <w:rsid w:val="0086253E"/>
    <w:rsid w:val="008641D2"/>
    <w:rsid w:val="0088606C"/>
    <w:rsid w:val="00886C4E"/>
    <w:rsid w:val="008A2583"/>
    <w:rsid w:val="008A5B90"/>
    <w:rsid w:val="008C0670"/>
    <w:rsid w:val="008D508C"/>
    <w:rsid w:val="008D5711"/>
    <w:rsid w:val="008E306E"/>
    <w:rsid w:val="008E6959"/>
    <w:rsid w:val="008F6835"/>
    <w:rsid w:val="008F7B7F"/>
    <w:rsid w:val="00907064"/>
    <w:rsid w:val="00911E57"/>
    <w:rsid w:val="0092701E"/>
    <w:rsid w:val="00951F34"/>
    <w:rsid w:val="009A4717"/>
    <w:rsid w:val="009A673F"/>
    <w:rsid w:val="009C61AF"/>
    <w:rsid w:val="009D12A5"/>
    <w:rsid w:val="009E06E1"/>
    <w:rsid w:val="009E0C5E"/>
    <w:rsid w:val="009E60C6"/>
    <w:rsid w:val="009F6467"/>
    <w:rsid w:val="00A01097"/>
    <w:rsid w:val="00A25878"/>
    <w:rsid w:val="00A522FD"/>
    <w:rsid w:val="00A60D18"/>
    <w:rsid w:val="00A6287E"/>
    <w:rsid w:val="00A93BA5"/>
    <w:rsid w:val="00A959C3"/>
    <w:rsid w:val="00AA458B"/>
    <w:rsid w:val="00AB0D37"/>
    <w:rsid w:val="00AC7608"/>
    <w:rsid w:val="00AD748F"/>
    <w:rsid w:val="00B0442C"/>
    <w:rsid w:val="00B129F2"/>
    <w:rsid w:val="00B30E7D"/>
    <w:rsid w:val="00B31E62"/>
    <w:rsid w:val="00B35EA5"/>
    <w:rsid w:val="00B36E54"/>
    <w:rsid w:val="00B4080C"/>
    <w:rsid w:val="00B51FA8"/>
    <w:rsid w:val="00B576A2"/>
    <w:rsid w:val="00B71F5D"/>
    <w:rsid w:val="00B84BA5"/>
    <w:rsid w:val="00B85838"/>
    <w:rsid w:val="00B90FBA"/>
    <w:rsid w:val="00B9386A"/>
    <w:rsid w:val="00B95DD3"/>
    <w:rsid w:val="00BA5608"/>
    <w:rsid w:val="00BB0A35"/>
    <w:rsid w:val="00BC0B97"/>
    <w:rsid w:val="00BC382A"/>
    <w:rsid w:val="00BC4F82"/>
    <w:rsid w:val="00BF020C"/>
    <w:rsid w:val="00C203C4"/>
    <w:rsid w:val="00C538E8"/>
    <w:rsid w:val="00C57A56"/>
    <w:rsid w:val="00C60044"/>
    <w:rsid w:val="00C6087E"/>
    <w:rsid w:val="00C73481"/>
    <w:rsid w:val="00C81381"/>
    <w:rsid w:val="00C97536"/>
    <w:rsid w:val="00CB2B07"/>
    <w:rsid w:val="00CD32A9"/>
    <w:rsid w:val="00CE4D03"/>
    <w:rsid w:val="00D0699B"/>
    <w:rsid w:val="00D15081"/>
    <w:rsid w:val="00D405CD"/>
    <w:rsid w:val="00D45F7D"/>
    <w:rsid w:val="00D6019C"/>
    <w:rsid w:val="00D62772"/>
    <w:rsid w:val="00D63462"/>
    <w:rsid w:val="00D7689C"/>
    <w:rsid w:val="00D97866"/>
    <w:rsid w:val="00DC2E0E"/>
    <w:rsid w:val="00DD5435"/>
    <w:rsid w:val="00DE1861"/>
    <w:rsid w:val="00DF2FD8"/>
    <w:rsid w:val="00DF571D"/>
    <w:rsid w:val="00E2592A"/>
    <w:rsid w:val="00E3012E"/>
    <w:rsid w:val="00E30AA2"/>
    <w:rsid w:val="00E460D8"/>
    <w:rsid w:val="00E4708F"/>
    <w:rsid w:val="00E52A34"/>
    <w:rsid w:val="00E60A5D"/>
    <w:rsid w:val="00E60CE3"/>
    <w:rsid w:val="00E63E06"/>
    <w:rsid w:val="00E74881"/>
    <w:rsid w:val="00E95489"/>
    <w:rsid w:val="00EA2F10"/>
    <w:rsid w:val="00EA3107"/>
    <w:rsid w:val="00EA5D72"/>
    <w:rsid w:val="00EB0912"/>
    <w:rsid w:val="00EC1F0D"/>
    <w:rsid w:val="00ED6A1F"/>
    <w:rsid w:val="00EE6D60"/>
    <w:rsid w:val="00EF21A8"/>
    <w:rsid w:val="00EF79CA"/>
    <w:rsid w:val="00F17BDA"/>
    <w:rsid w:val="00F47BD2"/>
    <w:rsid w:val="00F51BB6"/>
    <w:rsid w:val="00F51CFD"/>
    <w:rsid w:val="00F62835"/>
    <w:rsid w:val="00F639F9"/>
    <w:rsid w:val="00F82B73"/>
    <w:rsid w:val="00F901FC"/>
    <w:rsid w:val="00F96625"/>
    <w:rsid w:val="00FA2221"/>
    <w:rsid w:val="00FA6486"/>
    <w:rsid w:val="00FB4842"/>
    <w:rsid w:val="00FB6359"/>
    <w:rsid w:val="00FB6F8A"/>
    <w:rsid w:val="00FC3459"/>
    <w:rsid w:val="00F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C4E72"/>
  <w15:docId w15:val="{D2590615-8147-4BB4-8662-B16F8BBC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7536"/>
    <w:pPr>
      <w:bidi/>
    </w:pPr>
    <w:rPr>
      <w:rFonts w:eastAsia="Batang"/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4758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4758C"/>
    <w:pPr>
      <w:tabs>
        <w:tab w:val="center" w:pos="4153"/>
        <w:tab w:val="right" w:pos="8306"/>
      </w:tabs>
    </w:pPr>
  </w:style>
  <w:style w:type="paragraph" w:styleId="a5">
    <w:name w:val="Balloon Text"/>
    <w:basedOn w:val="a"/>
    <w:semiHidden/>
    <w:rsid w:val="008641D2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rsid w:val="003C588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4708F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192C15"/>
    <w:pPr>
      <w:bidi w:val="0"/>
      <w:spacing w:before="100" w:beforeAutospacing="1" w:after="100" w:afterAutospacing="1"/>
    </w:pPr>
    <w:rPr>
      <w:rFonts w:eastAsia="Times New Roman"/>
    </w:rPr>
  </w:style>
  <w:style w:type="character" w:styleId="a7">
    <w:name w:val="Strong"/>
    <w:basedOn w:val="a0"/>
    <w:uiPriority w:val="22"/>
    <w:qFormat/>
    <w:rsid w:val="0019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itt\AppData\Roaming\Microsoft\Templates\&#1500;&#1493;&#1490;&#1493;%20&#1512;&#1499;&#1513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41aa2188-3a2f-4fba-a079-e85bc9aa5509" xsi:nil="true"/>
    <_x005f_x05de__x005f_x05d7__x005f_x05dc__x005f_x05e7__x005f_x05d4_ xmlns="41aa2188-3a2f-4fba-a079-e85bc9aa5509" xsi:nil="true"/>
    <_dlc_DocId xmlns="1bc24395-5445-4cf0-9cff-a32c215bef19">2R74RD3YZUHQ-584573474-1279738</_dlc_DocId>
    <_dlc_DocIdUrl xmlns="1bc24395-5445-4cf0-9cff-a32c215bef19">
      <Url>https://yvcac.sharepoint.com/sites/Communication/_layouts/15/DocIdRedir.aspx?ID=2R74RD3YZUHQ-584573474-1279738</Url>
      <Description>2R74RD3YZUHQ-584573474-1279738</Description>
    </_dlc_DocIdUrl>
    <SharedWithUsers xmlns="1bc24395-5445-4cf0-9cff-a32c215bef19">
      <UserInfo>
        <DisplayName>Ruthy Hillman Shalev</DisplayName>
        <AccountId>48</AccountId>
        <AccountType/>
      </UserInfo>
      <UserInfo>
        <DisplayName>Hanna Admi</DisplayName>
        <AccountId>322</AccountId>
        <AccountType/>
      </UserInfo>
      <UserInfo>
        <DisplayName>Ofra Halperin</DisplayName>
        <AccountId>218</AccountId>
        <AccountType/>
      </UserInfo>
      <UserInfo>
        <DisplayName>Michal Man</DisplayName>
        <AccountId>63</AccountId>
        <AccountType/>
      </UserInfo>
      <UserInfo>
        <DisplayName>Romi Bar</DisplayName>
        <AccountId>195</AccountId>
        <AccountType/>
      </UserInfo>
      <UserInfo>
        <DisplayName>Tamar Drieblatt</DisplayName>
        <AccountId>24</AccountId>
        <AccountType/>
      </UserInfo>
      <UserInfo>
        <DisplayName>Tali Poleg</DisplayName>
        <AccountId>25</AccountId>
        <AccountType/>
      </UserInfo>
    </SharedWithUsers>
    <lcf76f155ced4ddcb4097134ff3c332f xmlns="41aa2188-3a2f-4fba-a079-e85bc9aa5509">
      <Terms xmlns="http://schemas.microsoft.com/office/infopath/2007/PartnerControls"/>
    </lcf76f155ced4ddcb4097134ff3c332f>
    <TaxCatchAll xmlns="1bc24395-5445-4cf0-9cff-a32c215bef19" xsi:nil="true"/>
    <_x05e1__x05d9__x05dc__x05d1__x05d5__x05e1__x05d9__x05dd_ xmlns="41aa2188-3a2f-4fba-a079-e85bc9aa5509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A355245F8A7E9548BF16F6BAB9441DFF" ma:contentTypeVersion="60" ma:contentTypeDescription="צור מסמך חדש." ma:contentTypeScope="" ma:versionID="eb3ea412ca7f1e9da422e6bf1a50e6c1">
  <xsd:schema xmlns:xsd="http://www.w3.org/2001/XMLSchema" xmlns:xs="http://www.w3.org/2001/XMLSchema" xmlns:p="http://schemas.microsoft.com/office/2006/metadata/properties" xmlns:ns2="1bc24395-5445-4cf0-9cff-a32c215bef19" xmlns:ns3="41aa2188-3a2f-4fba-a079-e85bc9aa5509" targetNamespace="http://schemas.microsoft.com/office/2006/metadata/properties" ma:root="true" ma:fieldsID="d33802978ac1cdfc08b924249494f5b2" ns2:_="" ns3:_="">
    <xsd:import namespace="1bc24395-5445-4cf0-9cff-a32c215bef19"/>
    <xsd:import namespace="41aa2188-3a2f-4fba-a079-e85bc9aa55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5ea__x05d9__x05d0__x05d5__x05e8_" minOccurs="0"/>
                <xsd:element ref="ns3:_x005f_x05de__x005f_x05d7__x005f_x05dc__x005f_x05e7__x005f_x05d4_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x05e1__x05d9__x05dc__x05d1__x05d5__x05e1__x05d9__x05dd_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24395-5445-4cf0-9cff-a32c215bef1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9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מזהה תמידי" ma:description="השאר מזהה בעת הוספה." ma:hidden="true" ma:internalName="_dlc_DocIdPersistId" ma:readOnly="true">
      <xsd:simpleType>
        <xsd:restriction base="dms:Boolean"/>
      </xsd:simpleType>
    </xsd:element>
    <xsd:element name="SharedWithUsers" ma:index="2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56bb9a5-7b58-46ba-b725-43c28e574e2a}" ma:internalName="TaxCatchAll" ma:showField="CatchAllData" ma:web="1bc24395-5445-4cf0-9cff-a32c215bef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a2188-3a2f-4fba-a079-e85bc9aa5509" elementFormDefault="qualified">
    <xsd:import namespace="http://schemas.microsoft.com/office/2006/documentManagement/types"/>
    <xsd:import namespace="http://schemas.microsoft.com/office/infopath/2007/PartnerControls"/>
    <xsd:element name="_x05ea__x05d9__x05d0__x05d5__x05e8_" ma:index="11" nillable="true" ma:displayName="תיאור" ma:description="תיאור פריט" ma:internalName="_x05ea__x05d9__x05d0__x05d5__x05e8_" ma:readOnly="false">
      <xsd:simpleType>
        <xsd:restriction base="dms:Text">
          <xsd:maxLength value="255"/>
        </xsd:restriction>
      </xsd:simpleType>
    </xsd:element>
    <xsd:element name="_x005f_x05de__x005f_x05d7__x005f_x05dc__x005f_x05e7__x005f_x05d4_" ma:index="12" nillable="true" ma:displayName="מחלקה" ma:description="" ma:internalName="_x05de__x05d7__x05dc__x05e7__x05d4_" ma:readOnly="fals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5e1__x05d9__x05dc__x05d1__x05d5__x05e1__x05d9__x05dd_" ma:index="21" nillable="true" ma:displayName="סילבוסים" ma:format="Dropdown" ma:internalName="_x05e1__x05d9__x05dc__x05d1__x05d5__x05e1__x05d9__x05dd_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תגיות תמונה" ma:readOnly="false" ma:fieldId="{5cf76f15-5ced-4ddc-b409-7134ff3c332f}" ma:taxonomyMulti="true" ma:sspId="e5cf2245-9dd4-4bf3-a411-dd9981303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7F53F2-9314-4D5B-9CC2-3D9B19C70D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DE4612-FB0F-4053-9FA8-E0CC1C9F7168}">
  <ds:schemaRefs>
    <ds:schemaRef ds:uri="http://schemas.microsoft.com/office/2006/metadata/properties"/>
    <ds:schemaRef ds:uri="http://schemas.microsoft.com/office/infopath/2007/PartnerControls"/>
    <ds:schemaRef ds:uri="41aa2188-3a2f-4fba-a079-e85bc9aa5509"/>
    <ds:schemaRef ds:uri="1bc24395-5445-4cf0-9cff-a32c215bef19"/>
  </ds:schemaRefs>
</ds:datastoreItem>
</file>

<file path=customXml/itemProps3.xml><?xml version="1.0" encoding="utf-8"?>
<ds:datastoreItem xmlns:ds="http://schemas.openxmlformats.org/officeDocument/2006/customXml" ds:itemID="{4A66EE58-2262-40E7-8EAF-CA7D78D8B79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D017E72-AD05-4CF0-B545-7EEDDB1D2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c24395-5445-4cf0-9cff-a32c215bef19"/>
    <ds:schemaRef ds:uri="41aa2188-3a2f-4fba-a079-e85bc9aa55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רכש</Template>
  <TotalTime>201</TotalTime>
  <Pages>2</Pages>
  <Words>180</Words>
  <Characters>1013</Characters>
  <Application>Microsoft Office Word</Application>
  <DocSecurity>0</DocSecurity>
  <Lines>38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YVC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Luvka</dc:creator>
  <cp:keywords/>
  <cp:lastModifiedBy>Abigail Paradise Vit</cp:lastModifiedBy>
  <cp:revision>36</cp:revision>
  <cp:lastPrinted>2022-06-23T13:07:00Z</cp:lastPrinted>
  <dcterms:created xsi:type="dcterms:W3CDTF">2025-09-06T09:31:00Z</dcterms:created>
  <dcterms:modified xsi:type="dcterms:W3CDTF">2025-12-08T18:34:00Z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0x010100A355245F8A7E9548BF16F6BAB9441DFF</vt:lpwstr>
  </property>
  <property fmtid="{D5CDD505-2E9C-101B-9397-08002B2CF9AE}" pid="3" name="_dlc_DocIdItemGuid">
    <vt:lpwstr>5c2f3782-4f6e-4f0d-963f-d370a6c11d19</vt:lpwstr>
  </property>
  <property fmtid="{D5CDD505-2E9C-101B-9397-08002B2CF9AE}" pid="4" name="MediaServiceImageTags">
    <vt:lpwstr/>
  </property>
</Properties>
</file>